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F94" w:rsidRPr="00702C19" w:rsidRDefault="00557F94" w:rsidP="00841217">
      <w:pPr>
        <w:pStyle w:val="A-Contents"/>
        <w:rPr>
          <w:rFonts w:ascii="Times New Roman" w:eastAsia="宋体" w:hAnsi="Times New Roman" w:cs="Times New Roman"/>
        </w:rPr>
        <w:sectPr w:rsidR="00557F94" w:rsidRPr="00702C19" w:rsidSect="00E87AED">
          <w:footerReference w:type="default" r:id="rId8"/>
          <w:pgSz w:w="11906" w:h="16838" w:code="9"/>
          <w:pgMar w:top="1701" w:right="1134" w:bottom="1134" w:left="1134" w:header="567" w:footer="567" w:gutter="0"/>
          <w:cols w:space="425"/>
          <w:docGrid w:type="lines" w:linePitch="312"/>
        </w:sectPr>
      </w:pPr>
      <w:r w:rsidRPr="00702C19">
        <w:rPr>
          <w:rFonts w:ascii="Times New Roman" w:eastAsia="宋体" w:hAnsi="Times New Roman" w:cs="Times New Roma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3739515</wp:posOffset>
                </wp:positionV>
                <wp:extent cx="4610100" cy="1553210"/>
                <wp:effectExtent l="0" t="0" r="0" b="889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155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35A6" w:rsidRPr="00F602A6" w:rsidRDefault="002835A6" w:rsidP="00557F94">
                            <w:pPr>
                              <w:pStyle w:val="A-Contents"/>
                              <w:spacing w:before="480"/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超景深</w:t>
                            </w:r>
                            <w:r>
                              <w:rPr>
                                <w:rFonts w:hint="eastAsia"/>
                              </w:rPr>
                              <w:t>3D</w:t>
                            </w:r>
                            <w:r>
                              <w:rPr>
                                <w:rFonts w:hint="eastAsia"/>
                              </w:rPr>
                              <w:t>数码显微镜</w:t>
                            </w:r>
                          </w:p>
                          <w:p w:rsidR="002835A6" w:rsidRPr="00557F94" w:rsidRDefault="002835A6" w:rsidP="00557F94">
                            <w:pPr>
                              <w:jc w:val="right"/>
                              <w:rPr>
                                <w:rFonts w:ascii="黑体" w:eastAsia="黑体" w:hAnsi="黑体"/>
                                <w:sz w:val="36"/>
                                <w:szCs w:val="36"/>
                              </w:rPr>
                            </w:pPr>
                            <w:r w:rsidRPr="00557F94">
                              <w:rPr>
                                <w:rFonts w:ascii="黑体" w:eastAsia="黑体" w:hAnsi="黑体" w:hint="eastAsia"/>
                                <w:sz w:val="36"/>
                                <w:szCs w:val="36"/>
                              </w:rPr>
                              <w:t>安装</w:t>
                            </w:r>
                            <w:r>
                              <w:rPr>
                                <w:rFonts w:ascii="黑体" w:eastAsia="黑体" w:hAnsi="黑体" w:hint="eastAsia"/>
                                <w:sz w:val="36"/>
                                <w:szCs w:val="36"/>
                              </w:rPr>
                              <w:t>确认</w:t>
                            </w:r>
                            <w:r w:rsidRPr="00557F94">
                              <w:rPr>
                                <w:rFonts w:ascii="黑体" w:eastAsia="黑体" w:hAnsi="黑体" w:hint="eastAsia"/>
                                <w:sz w:val="36"/>
                                <w:szCs w:val="36"/>
                              </w:rPr>
                              <w:t>清单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6.05pt;margin-top:294.45pt;width:363pt;height:122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" stroked="f">
                <v:textbox>
                  <w:txbxContent>
                    <w:p w:rsidR="002835A6" w:rsidRPr="00F602A6" w:rsidRDefault="002835A6" w:rsidP="00557F94">
                      <w:pPr>
                        <w:pStyle w:val="A-Contents"/>
                        <w:spacing w:before="480"/>
                        <w:jc w:val="right"/>
                      </w:pPr>
                      <w:r>
                        <w:rPr>
                          <w:rFonts w:hint="eastAsia"/>
                        </w:rPr>
                        <w:t>超景深</w:t>
                      </w:r>
                      <w:r>
                        <w:rPr>
                          <w:rFonts w:hint="eastAsia"/>
                        </w:rPr>
                        <w:t>3D</w:t>
                      </w:r>
                      <w:r>
                        <w:rPr>
                          <w:rFonts w:hint="eastAsia"/>
                        </w:rPr>
                        <w:t>数码显微镜</w:t>
                      </w:r>
                    </w:p>
                    <w:p w:rsidR="002835A6" w:rsidRPr="00557F94" w:rsidRDefault="002835A6" w:rsidP="00557F94">
                      <w:pPr>
                        <w:jc w:val="right"/>
                        <w:rPr>
                          <w:rFonts w:ascii="黑体" w:eastAsia="黑体" w:hAnsi="黑体"/>
                          <w:sz w:val="36"/>
                          <w:szCs w:val="36"/>
                        </w:rPr>
                      </w:pPr>
                      <w:r w:rsidRPr="00557F94">
                        <w:rPr>
                          <w:rFonts w:ascii="黑体" w:eastAsia="黑体" w:hAnsi="黑体" w:hint="eastAsia"/>
                          <w:sz w:val="36"/>
                          <w:szCs w:val="36"/>
                        </w:rPr>
                        <w:t>安装</w:t>
                      </w:r>
                      <w:r>
                        <w:rPr>
                          <w:rFonts w:ascii="黑体" w:eastAsia="黑体" w:hAnsi="黑体" w:hint="eastAsia"/>
                          <w:sz w:val="36"/>
                          <w:szCs w:val="36"/>
                        </w:rPr>
                        <w:t>确认</w:t>
                      </w:r>
                      <w:r w:rsidRPr="00557F94">
                        <w:rPr>
                          <w:rFonts w:ascii="黑体" w:eastAsia="黑体" w:hAnsi="黑体" w:hint="eastAsia"/>
                          <w:sz w:val="36"/>
                          <w:szCs w:val="36"/>
                        </w:rPr>
                        <w:t>清单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1123"/>
        <w:gridCol w:w="2449"/>
        <w:gridCol w:w="1306"/>
        <w:gridCol w:w="1492"/>
        <w:gridCol w:w="1446"/>
        <w:gridCol w:w="816"/>
      </w:tblGrid>
      <w:tr w:rsidR="00525A77" w:rsidRPr="00206591" w:rsidTr="00525A77">
        <w:trPr>
          <w:cantSplit/>
          <w:jc w:val="center"/>
        </w:trPr>
        <w:tc>
          <w:tcPr>
            <w:tcW w:w="517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bookmarkStart w:id="0" w:name="_Toc89335802"/>
            <w:r w:rsidRPr="00206591">
              <w:rPr>
                <w:rFonts w:ascii="Times New Roman" w:eastAsia="宋体" w:hAnsi="Times New Roman" w:cs="Times New Roman" w:hint="eastAsia"/>
                <w:bCs/>
              </w:rPr>
              <w:lastRenderedPageBreak/>
              <w:t>版本</w:t>
            </w:r>
          </w:p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编号</w:t>
            </w:r>
          </w:p>
        </w:tc>
        <w:tc>
          <w:tcPr>
            <w:tcW w:w="583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*</w:t>
            </w:r>
            <w:r w:rsidRPr="00206591">
              <w:rPr>
                <w:rFonts w:ascii="Times New Roman" w:eastAsia="宋体" w:hAnsi="Times New Roman" w:cs="Times New Roman" w:hint="eastAsia"/>
                <w:bCs/>
              </w:rPr>
              <w:t>变化</w:t>
            </w:r>
          </w:p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状态</w:t>
            </w:r>
          </w:p>
        </w:tc>
        <w:tc>
          <w:tcPr>
            <w:tcW w:w="1272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变更内容</w:t>
            </w:r>
          </w:p>
        </w:tc>
        <w:tc>
          <w:tcPr>
            <w:tcW w:w="678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变更原因</w:t>
            </w:r>
          </w:p>
        </w:tc>
        <w:tc>
          <w:tcPr>
            <w:tcW w:w="775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实施日期</w:t>
            </w:r>
          </w:p>
        </w:tc>
        <w:tc>
          <w:tcPr>
            <w:tcW w:w="751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变更人</w:t>
            </w:r>
          </w:p>
        </w:tc>
        <w:tc>
          <w:tcPr>
            <w:tcW w:w="424" w:type="pct"/>
            <w:shd w:val="clear" w:color="auto" w:fill="C0C0C0"/>
            <w:vAlign w:val="center"/>
          </w:tcPr>
          <w:p w:rsidR="00525A77" w:rsidRPr="00206591" w:rsidRDefault="00525A77" w:rsidP="00CE3CAF">
            <w:pPr>
              <w:ind w:left="0"/>
              <w:rPr>
                <w:rFonts w:ascii="Times New Roman" w:eastAsia="宋体" w:hAnsi="Times New Roman" w:cs="Times New Roman"/>
                <w:bCs/>
              </w:rPr>
            </w:pPr>
            <w:r w:rsidRPr="00206591">
              <w:rPr>
                <w:rFonts w:ascii="Times New Roman" w:eastAsia="宋体" w:hAnsi="Times New Roman" w:cs="Times New Roman" w:hint="eastAsia"/>
                <w:bCs/>
              </w:rPr>
              <w:t>审核人</w:t>
            </w:r>
          </w:p>
        </w:tc>
      </w:tr>
      <w:tr w:rsidR="00525A77" w:rsidRPr="00206591" w:rsidTr="00525A77">
        <w:trPr>
          <w:cantSplit/>
          <w:trHeight w:val="20"/>
          <w:jc w:val="center"/>
        </w:trPr>
        <w:tc>
          <w:tcPr>
            <w:tcW w:w="517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/>
                <w:sz w:val="21"/>
              </w:rPr>
              <w:t>V.1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.0</w:t>
            </w:r>
          </w:p>
        </w:tc>
        <w:tc>
          <w:tcPr>
            <w:tcW w:w="583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A</w:t>
            </w:r>
          </w:p>
        </w:tc>
        <w:tc>
          <w:tcPr>
            <w:tcW w:w="1272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新增</w:t>
            </w:r>
          </w:p>
        </w:tc>
        <w:tc>
          <w:tcPr>
            <w:tcW w:w="678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工作需要</w:t>
            </w:r>
          </w:p>
        </w:tc>
        <w:tc>
          <w:tcPr>
            <w:tcW w:w="775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2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024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-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06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-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05</w:t>
            </w:r>
          </w:p>
        </w:tc>
        <w:tc>
          <w:tcPr>
            <w:tcW w:w="751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proofErr w:type="gramStart"/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陈铭轩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1"/>
              </w:rPr>
              <w:t>6</w:t>
            </w:r>
          </w:p>
        </w:tc>
        <w:tc>
          <w:tcPr>
            <w:tcW w:w="424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</w:p>
        </w:tc>
      </w:tr>
      <w:tr w:rsidR="00525A77" w:rsidRPr="00206591" w:rsidTr="00525A77">
        <w:trPr>
          <w:cantSplit/>
          <w:trHeight w:val="20"/>
          <w:jc w:val="center"/>
        </w:trPr>
        <w:tc>
          <w:tcPr>
            <w:tcW w:w="517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V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.1.5</w:t>
            </w:r>
          </w:p>
        </w:tc>
        <w:tc>
          <w:tcPr>
            <w:tcW w:w="583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M</w:t>
            </w:r>
          </w:p>
        </w:tc>
        <w:tc>
          <w:tcPr>
            <w:tcW w:w="1272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修改</w:t>
            </w:r>
          </w:p>
        </w:tc>
        <w:tc>
          <w:tcPr>
            <w:tcW w:w="678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工作需要</w:t>
            </w:r>
          </w:p>
        </w:tc>
        <w:tc>
          <w:tcPr>
            <w:tcW w:w="775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2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024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-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08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-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23</w:t>
            </w:r>
          </w:p>
        </w:tc>
        <w:tc>
          <w:tcPr>
            <w:tcW w:w="751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邓桂光</w:t>
            </w:r>
          </w:p>
        </w:tc>
        <w:tc>
          <w:tcPr>
            <w:tcW w:w="424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</w:p>
        </w:tc>
      </w:tr>
      <w:tr w:rsidR="00525A77" w:rsidRPr="00206591" w:rsidTr="00525A77">
        <w:trPr>
          <w:cantSplit/>
          <w:trHeight w:val="20"/>
          <w:jc w:val="center"/>
        </w:trPr>
        <w:tc>
          <w:tcPr>
            <w:tcW w:w="517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V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.2.0</w:t>
            </w:r>
          </w:p>
        </w:tc>
        <w:tc>
          <w:tcPr>
            <w:tcW w:w="583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M</w:t>
            </w:r>
          </w:p>
        </w:tc>
        <w:tc>
          <w:tcPr>
            <w:tcW w:w="1272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修改</w:t>
            </w:r>
          </w:p>
        </w:tc>
        <w:tc>
          <w:tcPr>
            <w:tcW w:w="678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工作需要</w:t>
            </w:r>
          </w:p>
        </w:tc>
        <w:tc>
          <w:tcPr>
            <w:tcW w:w="775" w:type="pct"/>
            <w:vAlign w:val="center"/>
          </w:tcPr>
          <w:p w:rsidR="00525A77" w:rsidRPr="00525A77" w:rsidRDefault="00525A77" w:rsidP="006119D8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2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024-09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-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06</w:t>
            </w:r>
          </w:p>
        </w:tc>
        <w:tc>
          <w:tcPr>
            <w:tcW w:w="751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proofErr w:type="gramStart"/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陈铭轩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1"/>
              </w:rPr>
              <w:t>6</w:t>
            </w:r>
          </w:p>
        </w:tc>
        <w:tc>
          <w:tcPr>
            <w:tcW w:w="424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</w:p>
        </w:tc>
      </w:tr>
      <w:tr w:rsidR="00525A77" w:rsidRPr="00206591" w:rsidTr="00525A77">
        <w:trPr>
          <w:cantSplit/>
          <w:trHeight w:val="20"/>
          <w:jc w:val="center"/>
        </w:trPr>
        <w:tc>
          <w:tcPr>
            <w:tcW w:w="517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 w:hint="eastAsia"/>
                <w:sz w:val="21"/>
              </w:rPr>
            </w:pPr>
            <w:r w:rsidRPr="00525A77">
              <w:rPr>
                <w:rFonts w:ascii="Times New Roman" w:eastAsia="宋体" w:hAnsi="Times New Roman" w:cs="Times New Roman"/>
                <w:sz w:val="21"/>
              </w:rPr>
              <w:t>V3.0</w:t>
            </w:r>
          </w:p>
        </w:tc>
        <w:tc>
          <w:tcPr>
            <w:tcW w:w="583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 w:hint="eastAsia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M</w:t>
            </w:r>
          </w:p>
        </w:tc>
        <w:tc>
          <w:tcPr>
            <w:tcW w:w="1272" w:type="pct"/>
            <w:vAlign w:val="center"/>
          </w:tcPr>
          <w:p w:rsidR="00525A77" w:rsidRPr="00525A77" w:rsidRDefault="00525A77" w:rsidP="00525A77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1.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增加</w:t>
            </w:r>
            <w:proofErr w:type="gramStart"/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大载台安装</w:t>
            </w:r>
            <w:proofErr w:type="gramEnd"/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确认信息。</w:t>
            </w:r>
          </w:p>
          <w:p w:rsidR="00525A77" w:rsidRPr="00525A77" w:rsidRDefault="00525A77" w:rsidP="00525A77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2.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2D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和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3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D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安装指标变更为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1%</w:t>
            </w:r>
          </w:p>
          <w:p w:rsidR="00525A77" w:rsidRPr="00525A77" w:rsidRDefault="00525A77" w:rsidP="00525A77">
            <w:pPr>
              <w:ind w:left="0"/>
              <w:rPr>
                <w:rFonts w:ascii="Times New Roman" w:eastAsia="宋体" w:hAnsi="Times New Roman" w:cs="Times New Roman" w:hint="eastAsia"/>
                <w:sz w:val="21"/>
              </w:rPr>
            </w:pP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3.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删除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2.2.5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2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t>D</w:t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拼接测试项。</w:t>
            </w:r>
            <w:r w:rsidRPr="00525A77">
              <w:rPr>
                <w:rFonts w:ascii="Times New Roman" w:eastAsia="宋体" w:hAnsi="Times New Roman" w:cs="Times New Roman"/>
                <w:sz w:val="21"/>
              </w:rPr>
              <w:br/>
            </w:r>
            <w:r w:rsidRPr="00525A77">
              <w:rPr>
                <w:rFonts w:ascii="Times New Roman" w:eastAsia="宋体" w:hAnsi="Times New Roman" w:cs="Times New Roman" w:hint="eastAsia"/>
                <w:sz w:val="21"/>
              </w:rPr>
              <w:t>4.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增加客户端、机头机身变更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1"/>
              </w:rPr>
              <w:t>项记录</w:t>
            </w:r>
            <w:proofErr w:type="gramEnd"/>
          </w:p>
        </w:tc>
        <w:tc>
          <w:tcPr>
            <w:tcW w:w="678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 w:hint="eastAsia"/>
                <w:sz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</w:rPr>
              <w:t>版本迭代</w:t>
            </w:r>
          </w:p>
        </w:tc>
        <w:tc>
          <w:tcPr>
            <w:tcW w:w="775" w:type="pct"/>
            <w:vAlign w:val="center"/>
          </w:tcPr>
          <w:p w:rsidR="00525A77" w:rsidRPr="00525A77" w:rsidRDefault="00525A77" w:rsidP="006119D8">
            <w:pPr>
              <w:ind w:left="0"/>
              <w:rPr>
                <w:rFonts w:ascii="Times New Roman" w:eastAsia="宋体" w:hAnsi="Times New Roman" w:cs="Times New Roman" w:hint="eastAsia"/>
                <w:sz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</w:rPr>
              <w:t>2025.08.25</w:t>
            </w:r>
          </w:p>
        </w:tc>
        <w:tc>
          <w:tcPr>
            <w:tcW w:w="751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 w:hint="eastAsia"/>
                <w:sz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</w:rPr>
              <w:t>管文辰</w:t>
            </w:r>
            <w:bookmarkStart w:id="1" w:name="_GoBack"/>
            <w:bookmarkEnd w:id="1"/>
          </w:p>
        </w:tc>
        <w:tc>
          <w:tcPr>
            <w:tcW w:w="424" w:type="pct"/>
            <w:vAlign w:val="center"/>
          </w:tcPr>
          <w:p w:rsidR="00525A77" w:rsidRPr="00525A77" w:rsidRDefault="00525A77" w:rsidP="00CE3CAF">
            <w:pPr>
              <w:ind w:left="0"/>
              <w:rPr>
                <w:rFonts w:ascii="Times New Roman" w:eastAsia="宋体" w:hAnsi="Times New Roman" w:cs="Times New Roman"/>
                <w:sz w:val="21"/>
              </w:rPr>
            </w:pPr>
          </w:p>
        </w:tc>
      </w:tr>
    </w:tbl>
    <w:p w:rsidR="006119D8" w:rsidRPr="006119D8" w:rsidRDefault="006119D8" w:rsidP="006119D8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黑体" w:eastAsia="黑体" w:hAnsi="黑体" w:cs="Times New Roman"/>
          <w:b/>
          <w:sz w:val="36"/>
          <w:szCs w:val="36"/>
        </w:rPr>
      </w:pPr>
      <w:r w:rsidRPr="006119D8">
        <w:rPr>
          <w:rFonts w:ascii="黑体" w:eastAsia="黑体" w:hAnsi="黑体" w:cs="Times New Roman" w:hint="eastAsia"/>
          <w:b/>
          <w:sz w:val="36"/>
          <w:szCs w:val="36"/>
        </w:rPr>
        <w:t>注意：该页为内部文档管理页！！！对外交付时抽出该页！！！</w:t>
      </w:r>
    </w:p>
    <w:p w:rsidR="006119D8" w:rsidRPr="006119D8" w:rsidRDefault="006119D8" w:rsidP="006119D8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黑体" w:eastAsia="黑体" w:hAnsi="黑体" w:cs="Times New Roman"/>
          <w:b/>
          <w:sz w:val="36"/>
          <w:szCs w:val="36"/>
        </w:rPr>
      </w:pPr>
      <w:r w:rsidRPr="006119D8">
        <w:rPr>
          <w:rFonts w:ascii="黑体" w:eastAsia="黑体" w:hAnsi="黑体" w:cs="Times New Roman" w:hint="eastAsia"/>
          <w:b/>
          <w:sz w:val="36"/>
          <w:szCs w:val="36"/>
        </w:rPr>
        <w:t>注意：该页为内部文档管理页！！！对外交付时抽出该页！！！</w:t>
      </w:r>
    </w:p>
    <w:p w:rsidR="006119D8" w:rsidRDefault="006119D8" w:rsidP="006119D8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黑体" w:eastAsia="黑体" w:hAnsi="黑体" w:cs="Times New Roman"/>
          <w:b/>
          <w:sz w:val="36"/>
          <w:szCs w:val="36"/>
        </w:rPr>
      </w:pPr>
      <w:r w:rsidRPr="006119D8">
        <w:rPr>
          <w:rFonts w:ascii="黑体" w:eastAsia="黑体" w:hAnsi="黑体" w:cs="Times New Roman" w:hint="eastAsia"/>
          <w:b/>
          <w:sz w:val="36"/>
          <w:szCs w:val="36"/>
        </w:rPr>
        <w:t>注意：该页为内部文档管理页！！！对外交付时抽出该页！！！</w:t>
      </w:r>
    </w:p>
    <w:p w:rsidR="006119D8" w:rsidRPr="006119D8" w:rsidRDefault="006119D8" w:rsidP="006119D8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黑体" w:eastAsia="黑体" w:hAnsi="黑体" w:cs="Times New Roman"/>
          <w:b/>
          <w:sz w:val="36"/>
          <w:szCs w:val="36"/>
        </w:rPr>
      </w:pPr>
      <w:r w:rsidRPr="006119D8">
        <w:rPr>
          <w:rFonts w:ascii="黑体" w:eastAsia="黑体" w:hAnsi="黑体" w:cs="Times New Roman" w:hint="eastAsia"/>
          <w:b/>
          <w:sz w:val="36"/>
          <w:szCs w:val="36"/>
        </w:rPr>
        <w:t>注意：该页为内部文档管理页！！！对外交付时抽出该页！！！</w:t>
      </w:r>
    </w:p>
    <w:p w:rsidR="006119D8" w:rsidRPr="006119D8" w:rsidRDefault="006119D8" w:rsidP="006119D8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黑体" w:eastAsia="黑体" w:hAnsi="黑体" w:cs="Times New Roman"/>
          <w:b/>
          <w:sz w:val="36"/>
          <w:szCs w:val="36"/>
        </w:rPr>
      </w:pPr>
      <w:r w:rsidRPr="006119D8">
        <w:rPr>
          <w:rFonts w:ascii="黑体" w:eastAsia="黑体" w:hAnsi="黑体" w:cs="Times New Roman" w:hint="eastAsia"/>
          <w:b/>
          <w:sz w:val="36"/>
          <w:szCs w:val="36"/>
        </w:rPr>
        <w:t>注意：该页为内部文档管理页！！！对外交付时抽出该页！！！</w:t>
      </w:r>
    </w:p>
    <w:p w:rsidR="006119D8" w:rsidRPr="006119D8" w:rsidRDefault="006119D8" w:rsidP="006119D8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黑体" w:eastAsia="黑体" w:hAnsi="黑体" w:cs="Times New Roman"/>
          <w:b/>
          <w:sz w:val="36"/>
          <w:szCs w:val="36"/>
        </w:rPr>
      </w:pPr>
      <w:r w:rsidRPr="006119D8">
        <w:rPr>
          <w:rFonts w:ascii="黑体" w:eastAsia="黑体" w:hAnsi="黑体" w:cs="Times New Roman" w:hint="eastAsia"/>
          <w:b/>
          <w:sz w:val="36"/>
          <w:szCs w:val="36"/>
        </w:rPr>
        <w:t>注意：该页为内部文档管理页！！！对外交付时抽出该页！！！</w:t>
      </w:r>
    </w:p>
    <w:p w:rsidR="006119D8" w:rsidRPr="006119D8" w:rsidRDefault="006119D8" w:rsidP="006119D8">
      <w:pPr>
        <w:topLinePunct w:val="0"/>
        <w:adjustRightInd/>
        <w:snapToGrid/>
        <w:spacing w:before="0" w:after="0" w:line="240" w:lineRule="auto"/>
        <w:ind w:left="0"/>
        <w:rPr>
          <w:rFonts w:ascii="黑体" w:eastAsia="黑体" w:hAnsi="黑体" w:cs="Times New Roman"/>
          <w:sz w:val="72"/>
          <w:szCs w:val="72"/>
        </w:rPr>
        <w:sectPr w:rsidR="006119D8" w:rsidRPr="006119D8" w:rsidSect="00CE660D">
          <w:headerReference w:type="default" r:id="rId9"/>
          <w:footerReference w:type="default" r:id="rId10"/>
          <w:pgSz w:w="11906" w:h="16838" w:code="9"/>
          <w:pgMar w:top="1701" w:right="1134" w:bottom="1134" w:left="1134" w:header="567" w:footer="567" w:gutter="0"/>
          <w:pgNumType w:start="1"/>
          <w:cols w:space="425"/>
          <w:docGrid w:type="lines" w:linePitch="312"/>
        </w:sectPr>
      </w:pPr>
    </w:p>
    <w:p w:rsidR="00F602A6" w:rsidRPr="00702C19" w:rsidRDefault="00C209DE" w:rsidP="00D30E7A">
      <w:pPr>
        <w:pStyle w:val="1"/>
        <w:ind w:left="0"/>
        <w:rPr>
          <w:rFonts w:ascii="Times New Roman" w:eastAsia="宋体" w:hAnsi="Times New Roman" w:cs="Times New Roman"/>
        </w:rPr>
      </w:pPr>
      <w:r w:rsidRPr="00702C19">
        <w:rPr>
          <w:rFonts w:ascii="Times New Roman" w:eastAsia="宋体" w:hAnsi="Times New Roman" w:cs="Times New Roman"/>
        </w:rPr>
        <w:lastRenderedPageBreak/>
        <w:t>概述</w:t>
      </w:r>
      <w:bookmarkEnd w:id="0"/>
    </w:p>
    <w:p w:rsidR="00C209DE" w:rsidRPr="00702C19" w:rsidRDefault="00C209DE" w:rsidP="00841217">
      <w:pPr>
        <w:rPr>
          <w:rFonts w:ascii="Times New Roman" w:eastAsia="宋体" w:hAnsi="Times New Roman" w:cs="Times New Roman"/>
        </w:rPr>
      </w:pPr>
      <w:r w:rsidRPr="00702C19">
        <w:rPr>
          <w:rFonts w:ascii="Times New Roman" w:eastAsia="宋体" w:hAnsi="Times New Roman" w:cs="Times New Roman"/>
        </w:rPr>
        <w:t>本安装验收清单</w:t>
      </w:r>
      <w:r w:rsidR="00EE48FE" w:rsidRPr="00702C19">
        <w:rPr>
          <w:rFonts w:ascii="Times New Roman" w:eastAsia="宋体" w:hAnsi="Times New Roman" w:cs="Times New Roman"/>
        </w:rPr>
        <w:t>为</w:t>
      </w:r>
      <w:proofErr w:type="gramStart"/>
      <w:r w:rsidRPr="00702C19">
        <w:rPr>
          <w:rFonts w:ascii="Times New Roman" w:eastAsia="宋体" w:hAnsi="Times New Roman" w:cs="Times New Roman"/>
        </w:rPr>
        <w:t>海康</w:t>
      </w:r>
      <w:r w:rsidR="00246623" w:rsidRPr="00702C19">
        <w:rPr>
          <w:rFonts w:ascii="Times New Roman" w:eastAsia="宋体" w:hAnsi="Times New Roman" w:cs="Times New Roman"/>
        </w:rPr>
        <w:t>威视</w:t>
      </w:r>
      <w:r w:rsidR="00325EFE">
        <w:rPr>
          <w:rFonts w:ascii="Times New Roman" w:eastAsia="宋体" w:hAnsi="Times New Roman" w:cs="Times New Roman"/>
        </w:rPr>
        <w:t>工程师</w:t>
      </w:r>
      <w:proofErr w:type="gramEnd"/>
      <w:r w:rsidR="00325EFE">
        <w:rPr>
          <w:rFonts w:ascii="Times New Roman" w:eastAsia="宋体" w:hAnsi="Times New Roman" w:cs="Times New Roman"/>
        </w:rPr>
        <w:t>实施安装活动，记录安装步骤和测试结果的</w:t>
      </w:r>
      <w:r w:rsidR="00B15AF3">
        <w:rPr>
          <w:rFonts w:ascii="Times New Roman" w:eastAsia="宋体" w:hAnsi="Times New Roman" w:cs="Times New Roman" w:hint="eastAsia"/>
        </w:rPr>
        <w:t>安装</w:t>
      </w:r>
      <w:r w:rsidR="00325EFE">
        <w:rPr>
          <w:rFonts w:ascii="Times New Roman" w:eastAsia="宋体" w:hAnsi="Times New Roman" w:cs="Times New Roman" w:hint="eastAsia"/>
        </w:rPr>
        <w:t>确认</w:t>
      </w:r>
      <w:r w:rsidR="00325EFE">
        <w:rPr>
          <w:rFonts w:ascii="Times New Roman" w:eastAsia="宋体" w:hAnsi="Times New Roman" w:cs="Times New Roman"/>
        </w:rPr>
        <w:t>清单</w:t>
      </w:r>
      <w:r w:rsidR="00DF4B62" w:rsidRPr="00702C19">
        <w:rPr>
          <w:rFonts w:ascii="Times New Roman" w:eastAsia="宋体" w:hAnsi="Times New Roman" w:cs="Times New Roman"/>
        </w:rPr>
        <w:t>。</w:t>
      </w:r>
    </w:p>
    <w:p w:rsidR="00C209DE" w:rsidRPr="00702C19" w:rsidRDefault="00C209DE" w:rsidP="00D30E7A">
      <w:pPr>
        <w:pStyle w:val="1"/>
        <w:ind w:left="0"/>
        <w:rPr>
          <w:rFonts w:ascii="Times New Roman" w:eastAsia="宋体" w:hAnsi="Times New Roman" w:cs="Times New Roman"/>
        </w:rPr>
      </w:pPr>
      <w:bookmarkStart w:id="2" w:name="_Toc89335803"/>
      <w:r w:rsidRPr="00702C19">
        <w:rPr>
          <w:rFonts w:ascii="Times New Roman" w:eastAsia="宋体" w:hAnsi="Times New Roman" w:cs="Times New Roman"/>
        </w:rPr>
        <w:t>目的</w:t>
      </w:r>
      <w:bookmarkEnd w:id="2"/>
    </w:p>
    <w:p w:rsidR="00EE48FE" w:rsidRPr="00702C19" w:rsidRDefault="00EE48FE" w:rsidP="00841217">
      <w:pPr>
        <w:pStyle w:val="ItemList"/>
        <w:rPr>
          <w:rFonts w:ascii="Times New Roman" w:eastAsia="宋体" w:hAnsi="Times New Roman" w:cs="Times New Roman"/>
        </w:rPr>
      </w:pPr>
      <w:r w:rsidRPr="00702C19">
        <w:rPr>
          <w:rFonts w:ascii="Times New Roman" w:eastAsia="宋体" w:hAnsi="Times New Roman" w:cs="Times New Roman"/>
        </w:rPr>
        <w:t>确认安装过程中必要的安装步骤均已实施完成</w:t>
      </w:r>
      <w:r w:rsidR="00751A57" w:rsidRPr="00702C19">
        <w:rPr>
          <w:rFonts w:ascii="Times New Roman" w:eastAsia="宋体" w:hAnsi="Times New Roman" w:cs="Times New Roman"/>
        </w:rPr>
        <w:t>。</w:t>
      </w:r>
    </w:p>
    <w:p w:rsidR="00751A57" w:rsidRPr="00702C19" w:rsidRDefault="00751A57" w:rsidP="00841217">
      <w:pPr>
        <w:pStyle w:val="ItemList"/>
        <w:rPr>
          <w:rFonts w:ascii="Times New Roman" w:eastAsia="宋体" w:hAnsi="Times New Roman" w:cs="Times New Roman"/>
        </w:rPr>
      </w:pPr>
      <w:r w:rsidRPr="00702C19">
        <w:rPr>
          <w:rFonts w:ascii="Times New Roman" w:eastAsia="宋体" w:hAnsi="Times New Roman" w:cs="Times New Roman"/>
        </w:rPr>
        <w:t>提供用户安装完成证明，确认安装仪器性能满足仪器出厂指标</w:t>
      </w:r>
    </w:p>
    <w:p w:rsidR="00400F36" w:rsidRPr="00B81D72" w:rsidRDefault="00B81D72" w:rsidP="00B81D72">
      <w:pPr>
        <w:pStyle w:val="1"/>
        <w:ind w:left="0"/>
        <w:rPr>
          <w:rFonts w:ascii="Times New Roman" w:eastAsia="宋体" w:hAnsi="Times New Roman" w:cs="Times New Roman"/>
        </w:rPr>
      </w:pPr>
      <w:bookmarkStart w:id="3" w:name="_Toc89335804"/>
      <w:r w:rsidRPr="00B81D72">
        <w:rPr>
          <w:rFonts w:ascii="Times New Roman" w:eastAsia="宋体" w:hAnsi="Times New Roman" w:cs="Times New Roman" w:hint="eastAsia"/>
        </w:rPr>
        <w:t>超景深显微镜</w:t>
      </w:r>
      <w:r w:rsidR="00497E5E" w:rsidRPr="00B81D72">
        <w:rPr>
          <w:rFonts w:ascii="Times New Roman" w:eastAsia="宋体" w:hAnsi="Times New Roman" w:cs="Times New Roman"/>
        </w:rPr>
        <w:t>安装准备确认清单</w:t>
      </w:r>
      <w:bookmarkEnd w:id="3"/>
    </w:p>
    <w:tbl>
      <w:tblPr>
        <w:tblStyle w:val="a7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5627"/>
        <w:gridCol w:w="3062"/>
      </w:tblGrid>
      <w:tr w:rsidR="00CC517E" w:rsidRPr="00702C19" w:rsidTr="00F05B3B">
        <w:trPr>
          <w:tblHeader/>
          <w:jc w:val="center"/>
        </w:trPr>
        <w:tc>
          <w:tcPr>
            <w:tcW w:w="704" w:type="dxa"/>
            <w:shd w:val="clear" w:color="auto" w:fill="DEEAF6" w:themeFill="accent1" w:themeFillTint="33"/>
          </w:tcPr>
          <w:p w:rsidR="00CC517E" w:rsidRPr="00702C19" w:rsidRDefault="00CC517E" w:rsidP="00ED4815">
            <w:pPr>
              <w:pStyle w:val="TableHeading"/>
              <w:jc w:val="center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序号</w:t>
            </w:r>
          </w:p>
        </w:tc>
        <w:tc>
          <w:tcPr>
            <w:tcW w:w="5627" w:type="dxa"/>
            <w:shd w:val="clear" w:color="auto" w:fill="DEEAF6" w:themeFill="accent1" w:themeFillTint="33"/>
          </w:tcPr>
          <w:p w:rsidR="00CC517E" w:rsidRPr="00702C19" w:rsidRDefault="00CC517E" w:rsidP="00ED4815">
            <w:pPr>
              <w:pStyle w:val="TableHeading"/>
              <w:jc w:val="center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描述</w:t>
            </w:r>
          </w:p>
        </w:tc>
        <w:tc>
          <w:tcPr>
            <w:tcW w:w="3062" w:type="dxa"/>
            <w:shd w:val="clear" w:color="auto" w:fill="DEEAF6" w:themeFill="accent1" w:themeFillTint="33"/>
          </w:tcPr>
          <w:p w:rsidR="00CC517E" w:rsidRPr="00702C19" w:rsidRDefault="00CC517E" w:rsidP="00ED4815">
            <w:pPr>
              <w:pStyle w:val="TableHeading"/>
              <w:jc w:val="center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确认</w:t>
            </w:r>
          </w:p>
        </w:tc>
      </w:tr>
      <w:tr w:rsidR="00CC517E" w:rsidRPr="00702C19" w:rsidTr="00F05B3B">
        <w:trPr>
          <w:tblHeader/>
          <w:jc w:val="center"/>
        </w:trPr>
        <w:tc>
          <w:tcPr>
            <w:tcW w:w="704" w:type="dxa"/>
            <w:vAlign w:val="center"/>
          </w:tcPr>
          <w:p w:rsidR="00CC517E" w:rsidRPr="00702C19" w:rsidRDefault="004B0D0C" w:rsidP="00685EBD">
            <w:pPr>
              <w:pStyle w:val="ItemText"/>
              <w:ind w:left="0"/>
              <w:jc w:val="center"/>
              <w:rPr>
                <w:rFonts w:ascii="Times New Roman" w:eastAsia="宋体" w:hAnsi="Times New Roman"/>
              </w:rPr>
            </w:pPr>
            <w:r w:rsidRPr="00702C19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5627" w:type="dxa"/>
            <w:vAlign w:val="center"/>
          </w:tcPr>
          <w:p w:rsidR="00CC517E" w:rsidRPr="00702C19" w:rsidRDefault="00CC517E" w:rsidP="00DF4B62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r w:rsidRPr="00702C19">
              <w:rPr>
                <w:rFonts w:ascii="Times New Roman" w:eastAsia="宋体" w:hAnsi="Times New Roman"/>
              </w:rPr>
              <w:t>安装场地条件符合安装场地准备指南要求</w:t>
            </w:r>
            <w:r w:rsidR="002D792D" w:rsidRPr="00702C19">
              <w:rPr>
                <w:rFonts w:ascii="Times New Roman" w:eastAsia="宋体" w:hAnsi="Times New Roman"/>
              </w:rPr>
              <w:t>。</w:t>
            </w:r>
          </w:p>
        </w:tc>
        <w:tc>
          <w:tcPr>
            <w:tcW w:w="3062" w:type="dxa"/>
            <w:vAlign w:val="center"/>
          </w:tcPr>
          <w:p w:rsidR="00CC517E" w:rsidRPr="00702C19" w:rsidRDefault="002835A6" w:rsidP="00DF4B62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sdt>
              <w:sdtPr>
                <w:rPr>
                  <w:rFonts w:ascii="Times New Roman" w:eastAsia="宋体" w:hAnsi="Times New Roman"/>
                </w:rPr>
                <w:id w:val="-19813803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4A44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是</w:t>
            </w:r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1227513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B0D0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否</w:t>
            </w:r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-8397815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B0D0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不适用</w:t>
            </w:r>
          </w:p>
        </w:tc>
      </w:tr>
      <w:tr w:rsidR="00CC517E" w:rsidRPr="00702C19" w:rsidTr="00F05B3B">
        <w:trPr>
          <w:tblHeader/>
          <w:jc w:val="center"/>
        </w:trPr>
        <w:tc>
          <w:tcPr>
            <w:tcW w:w="704" w:type="dxa"/>
            <w:vAlign w:val="center"/>
          </w:tcPr>
          <w:p w:rsidR="00CC517E" w:rsidRPr="00702C19" w:rsidRDefault="004B0D0C" w:rsidP="00685EBD">
            <w:pPr>
              <w:pStyle w:val="ItemText"/>
              <w:ind w:left="0"/>
              <w:jc w:val="center"/>
              <w:rPr>
                <w:rFonts w:ascii="Times New Roman" w:eastAsia="宋体" w:hAnsi="Times New Roman"/>
              </w:rPr>
            </w:pPr>
            <w:r w:rsidRPr="00702C19"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5627" w:type="dxa"/>
            <w:vAlign w:val="center"/>
          </w:tcPr>
          <w:p w:rsidR="00CC517E" w:rsidRPr="00702C19" w:rsidRDefault="00CC517E" w:rsidP="00DF4B62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r w:rsidRPr="00702C19">
              <w:rPr>
                <w:rFonts w:ascii="Times New Roman" w:eastAsia="宋体" w:hAnsi="Times New Roman"/>
              </w:rPr>
              <w:t>仪器包装未破损</w:t>
            </w:r>
            <w:r w:rsidR="00CC005D" w:rsidRPr="00702C19">
              <w:rPr>
                <w:rFonts w:ascii="Times New Roman" w:eastAsia="宋体" w:hAnsi="Times New Roman"/>
              </w:rPr>
              <w:t>。</w:t>
            </w:r>
          </w:p>
        </w:tc>
        <w:tc>
          <w:tcPr>
            <w:tcW w:w="3062" w:type="dxa"/>
            <w:vAlign w:val="center"/>
          </w:tcPr>
          <w:p w:rsidR="00CC517E" w:rsidRPr="00702C19" w:rsidRDefault="002835A6" w:rsidP="00DF4B62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sdt>
              <w:sdtPr>
                <w:rPr>
                  <w:rFonts w:ascii="Times New Roman" w:eastAsia="宋体" w:hAnsi="Times New Roman"/>
                </w:rPr>
                <w:id w:val="209001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4A44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是</w:t>
            </w:r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-708158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B0D0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否</w:t>
            </w:r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16628090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B0D0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不适用</w:t>
            </w:r>
          </w:p>
        </w:tc>
      </w:tr>
      <w:tr w:rsidR="00F635ED" w:rsidRPr="00702C19" w:rsidTr="00F05B3B">
        <w:trPr>
          <w:tblHeader/>
          <w:jc w:val="center"/>
        </w:trPr>
        <w:tc>
          <w:tcPr>
            <w:tcW w:w="704" w:type="dxa"/>
            <w:vAlign w:val="center"/>
          </w:tcPr>
          <w:p w:rsidR="00F635ED" w:rsidRPr="00702C19" w:rsidRDefault="001474DA" w:rsidP="00F635ED">
            <w:pPr>
              <w:pStyle w:val="ItemText"/>
              <w:ind w:left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5627" w:type="dxa"/>
            <w:vAlign w:val="center"/>
          </w:tcPr>
          <w:p w:rsidR="00F635ED" w:rsidRPr="00702C19" w:rsidRDefault="00F635ED" w:rsidP="00F635ED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r w:rsidRPr="00702C19">
              <w:rPr>
                <w:rFonts w:ascii="Times New Roman" w:eastAsia="宋体" w:hAnsi="Times New Roman"/>
              </w:rPr>
              <w:t>倾倒标签无异常，未变红。</w:t>
            </w:r>
          </w:p>
        </w:tc>
        <w:tc>
          <w:tcPr>
            <w:tcW w:w="3062" w:type="dxa"/>
            <w:vAlign w:val="center"/>
          </w:tcPr>
          <w:p w:rsidR="00F635ED" w:rsidRPr="00702C19" w:rsidRDefault="002835A6" w:rsidP="00482DD1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6350968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635E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2495417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635E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3528555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635E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F635E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482DD1" w:rsidRPr="00702C19" w:rsidTr="00F05B3B">
        <w:trPr>
          <w:tblHeader/>
          <w:jc w:val="center"/>
        </w:trPr>
        <w:tc>
          <w:tcPr>
            <w:tcW w:w="704" w:type="dxa"/>
            <w:vAlign w:val="center"/>
          </w:tcPr>
          <w:p w:rsidR="00482DD1" w:rsidRPr="00702C19" w:rsidRDefault="00482DD1" w:rsidP="00482DD1">
            <w:pPr>
              <w:pStyle w:val="ItemText"/>
              <w:ind w:left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5627" w:type="dxa"/>
            <w:vAlign w:val="center"/>
          </w:tcPr>
          <w:p w:rsidR="00482DD1" w:rsidRPr="00702C19" w:rsidRDefault="00482DD1" w:rsidP="00482DD1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震动标签无异常，未变色。</w:t>
            </w:r>
          </w:p>
        </w:tc>
        <w:tc>
          <w:tcPr>
            <w:tcW w:w="3062" w:type="dxa"/>
            <w:vAlign w:val="center"/>
          </w:tcPr>
          <w:p w:rsidR="00482DD1" w:rsidRPr="00702C19" w:rsidRDefault="002835A6" w:rsidP="00482DD1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5549288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82DD1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0439045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82DD1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367610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82DD1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482DD1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CC517E" w:rsidRPr="00702C19" w:rsidTr="00F05B3B">
        <w:trPr>
          <w:tblHeader/>
          <w:jc w:val="center"/>
        </w:trPr>
        <w:tc>
          <w:tcPr>
            <w:tcW w:w="704" w:type="dxa"/>
            <w:vAlign w:val="center"/>
          </w:tcPr>
          <w:p w:rsidR="00CC517E" w:rsidRPr="00702C19" w:rsidRDefault="00482DD1" w:rsidP="00685EBD">
            <w:pPr>
              <w:pStyle w:val="ItemText"/>
              <w:ind w:left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5627" w:type="dxa"/>
            <w:vAlign w:val="center"/>
          </w:tcPr>
          <w:p w:rsidR="00CC517E" w:rsidRPr="00702C19" w:rsidRDefault="002D792D" w:rsidP="00DF4B62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r w:rsidRPr="00702C19">
              <w:rPr>
                <w:rFonts w:ascii="Times New Roman" w:eastAsia="宋体" w:hAnsi="Times New Roman"/>
              </w:rPr>
              <w:t>协同用户清点货物，无模块及零配件缺失，用户签字确认。</w:t>
            </w:r>
          </w:p>
        </w:tc>
        <w:tc>
          <w:tcPr>
            <w:tcW w:w="3062" w:type="dxa"/>
            <w:vAlign w:val="center"/>
          </w:tcPr>
          <w:p w:rsidR="00CC517E" w:rsidRPr="00702C19" w:rsidRDefault="002835A6" w:rsidP="00DF4B62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sdt>
              <w:sdtPr>
                <w:rPr>
                  <w:rFonts w:ascii="Times New Roman" w:eastAsia="宋体" w:hAnsi="Times New Roman"/>
                </w:rPr>
                <w:id w:val="-4722886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426F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是</w:t>
            </w:r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-9058335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B0D0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否</w:t>
            </w:r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-253670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B0D0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4B0D0C" w:rsidRPr="00702C19">
              <w:rPr>
                <w:rFonts w:ascii="Times New Roman" w:eastAsia="宋体" w:hAnsi="Times New Roman"/>
              </w:rPr>
              <w:t xml:space="preserve"> </w:t>
            </w:r>
            <w:r w:rsidR="004B0D0C" w:rsidRPr="00702C19">
              <w:rPr>
                <w:rFonts w:ascii="Times New Roman" w:eastAsia="宋体" w:hAnsi="Times New Roman"/>
              </w:rPr>
              <w:t>不适用</w:t>
            </w:r>
          </w:p>
        </w:tc>
      </w:tr>
      <w:tr w:rsidR="00B749F3" w:rsidRPr="00702C19" w:rsidTr="00F05B3B">
        <w:trPr>
          <w:tblHeader/>
          <w:jc w:val="center"/>
        </w:trPr>
        <w:tc>
          <w:tcPr>
            <w:tcW w:w="704" w:type="dxa"/>
            <w:vAlign w:val="center"/>
          </w:tcPr>
          <w:p w:rsidR="00B749F3" w:rsidRPr="00702C19" w:rsidRDefault="00482DD1" w:rsidP="00B749F3">
            <w:pPr>
              <w:pStyle w:val="ItemText"/>
              <w:ind w:left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5627" w:type="dxa"/>
            <w:vAlign w:val="center"/>
          </w:tcPr>
          <w:p w:rsidR="00B749F3" w:rsidRPr="00702C19" w:rsidRDefault="00B81D72" w:rsidP="00A85300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系统安装地点为最终地点，场地条件符合安装要求。</w:t>
            </w:r>
          </w:p>
        </w:tc>
        <w:tc>
          <w:tcPr>
            <w:tcW w:w="3062" w:type="dxa"/>
            <w:vAlign w:val="center"/>
          </w:tcPr>
          <w:p w:rsidR="00B749F3" w:rsidRPr="00702C19" w:rsidRDefault="002835A6" w:rsidP="00B749F3">
            <w:pPr>
              <w:pStyle w:val="ItemText"/>
              <w:ind w:left="0"/>
              <w:rPr>
                <w:rFonts w:ascii="Times New Roman" w:eastAsia="宋体" w:hAnsi="Times New Roman"/>
              </w:rPr>
            </w:pPr>
            <w:sdt>
              <w:sdtPr>
                <w:rPr>
                  <w:rFonts w:ascii="Times New Roman" w:eastAsia="宋体" w:hAnsi="Times New Roman"/>
                </w:rPr>
                <w:id w:val="-19542431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749F3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B749F3" w:rsidRPr="00702C19">
              <w:rPr>
                <w:rFonts w:ascii="Times New Roman" w:eastAsia="宋体" w:hAnsi="Times New Roman"/>
              </w:rPr>
              <w:t xml:space="preserve"> </w:t>
            </w:r>
            <w:r w:rsidR="00B749F3" w:rsidRPr="00702C19">
              <w:rPr>
                <w:rFonts w:ascii="Times New Roman" w:eastAsia="宋体" w:hAnsi="Times New Roman"/>
              </w:rPr>
              <w:t>是</w:t>
            </w:r>
            <w:r w:rsidR="00B749F3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9409667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749F3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B749F3" w:rsidRPr="00702C19">
              <w:rPr>
                <w:rFonts w:ascii="Times New Roman" w:eastAsia="宋体" w:hAnsi="Times New Roman"/>
              </w:rPr>
              <w:t xml:space="preserve"> </w:t>
            </w:r>
            <w:r w:rsidR="00B749F3" w:rsidRPr="00702C19">
              <w:rPr>
                <w:rFonts w:ascii="Times New Roman" w:eastAsia="宋体" w:hAnsi="Times New Roman"/>
              </w:rPr>
              <w:t>否</w:t>
            </w:r>
            <w:r w:rsidR="00B749F3" w:rsidRPr="00702C19">
              <w:rPr>
                <w:rFonts w:ascii="Times New Roman" w:eastAsia="宋体" w:hAnsi="Times New Roman"/>
              </w:rPr>
              <w:t xml:space="preserve"> </w:t>
            </w:r>
            <w:sdt>
              <w:sdtPr>
                <w:rPr>
                  <w:rFonts w:ascii="Times New Roman" w:eastAsia="宋体" w:hAnsi="Times New Roman"/>
                </w:rPr>
                <w:id w:val="-7440260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749F3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B749F3" w:rsidRPr="00702C19">
              <w:rPr>
                <w:rFonts w:ascii="Times New Roman" w:eastAsia="宋体" w:hAnsi="Times New Roman"/>
              </w:rPr>
              <w:t xml:space="preserve"> </w:t>
            </w:r>
            <w:r w:rsidR="00B749F3" w:rsidRPr="00702C19">
              <w:rPr>
                <w:rFonts w:ascii="Times New Roman" w:eastAsia="宋体" w:hAnsi="Times New Roman"/>
              </w:rPr>
              <w:t>不适用</w:t>
            </w:r>
          </w:p>
        </w:tc>
      </w:tr>
      <w:tr w:rsidR="00EF1A9C" w:rsidRPr="00702C19" w:rsidTr="00F05B3B">
        <w:trPr>
          <w:tblHeader/>
          <w:jc w:val="center"/>
        </w:trPr>
        <w:tc>
          <w:tcPr>
            <w:tcW w:w="9393" w:type="dxa"/>
            <w:gridSpan w:val="3"/>
          </w:tcPr>
          <w:p w:rsidR="00EF1A9C" w:rsidRPr="00702C19" w:rsidRDefault="00EF1A9C" w:rsidP="00EF1A9C">
            <w:pPr>
              <w:tabs>
                <w:tab w:val="left" w:pos="1985"/>
              </w:tabs>
              <w:ind w:left="0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CA46E9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FC6C5F" w:rsidRPr="00702C19" w:rsidRDefault="00FC6C5F">
      <w:pPr>
        <w:topLinePunct w:val="0"/>
        <w:adjustRightInd/>
        <w:snapToGrid/>
        <w:spacing w:before="0" w:after="0" w:line="240" w:lineRule="auto"/>
        <w:ind w:left="0"/>
        <w:rPr>
          <w:rFonts w:ascii="Times New Roman" w:eastAsia="宋体" w:hAnsi="Times New Roman" w:cs="Times New Roman"/>
          <w:sz w:val="28"/>
          <w:szCs w:val="28"/>
        </w:rPr>
      </w:pPr>
      <w:r w:rsidRPr="00702C19">
        <w:rPr>
          <w:rFonts w:ascii="Times New Roman" w:eastAsia="宋体" w:hAnsi="Times New Roman" w:cs="Times New Roman"/>
          <w:sz w:val="28"/>
          <w:szCs w:val="28"/>
        </w:rPr>
        <w:br w:type="page"/>
      </w:r>
    </w:p>
    <w:p w:rsidR="00497E5E" w:rsidRPr="00B81D72" w:rsidRDefault="00B81D72" w:rsidP="00B81D72">
      <w:pPr>
        <w:pStyle w:val="1"/>
        <w:ind w:left="0"/>
        <w:rPr>
          <w:rFonts w:ascii="Times New Roman" w:eastAsia="宋体" w:hAnsi="Times New Roman" w:cs="Times New Roman"/>
        </w:rPr>
      </w:pPr>
      <w:bookmarkStart w:id="4" w:name="_Toc89335805"/>
      <w:r w:rsidRPr="00B81D72">
        <w:rPr>
          <w:rFonts w:ascii="Times New Roman" w:eastAsia="宋体" w:hAnsi="Times New Roman" w:cs="Times New Roman" w:hint="eastAsia"/>
        </w:rPr>
        <w:lastRenderedPageBreak/>
        <w:t>超景深显微镜</w:t>
      </w:r>
      <w:r>
        <w:rPr>
          <w:rFonts w:ascii="Times New Roman" w:eastAsia="宋体" w:hAnsi="Times New Roman" w:cs="Times New Roman" w:hint="eastAsia"/>
        </w:rPr>
        <w:t>硬件安装</w:t>
      </w:r>
      <w:r w:rsidR="00497E5E" w:rsidRPr="00B81D72">
        <w:rPr>
          <w:rFonts w:ascii="Times New Roman" w:eastAsia="宋体" w:hAnsi="Times New Roman" w:cs="Times New Roman"/>
        </w:rPr>
        <w:t>确认清单</w:t>
      </w:r>
      <w:bookmarkEnd w:id="4"/>
    </w:p>
    <w:p w:rsidR="00076878" w:rsidRDefault="000D0C0A" w:rsidP="005C0D8B">
      <w:pPr>
        <w:pStyle w:val="21"/>
        <w:numPr>
          <w:ilvl w:val="1"/>
          <w:numId w:val="19"/>
        </w:numPr>
        <w:rPr>
          <w:rFonts w:ascii="Times New Roman" w:eastAsia="宋体" w:hAnsi="Times New Roman" w:cs="Times New Roman"/>
        </w:rPr>
      </w:pPr>
      <w:bookmarkStart w:id="5" w:name="_Toc89335806"/>
      <w:r>
        <w:rPr>
          <w:rFonts w:ascii="Times New Roman" w:eastAsia="宋体" w:hAnsi="Times New Roman" w:cs="Times New Roman" w:hint="eastAsia"/>
          <w:lang w:eastAsia="zh-CN"/>
        </w:rPr>
        <w:t>设备模块</w:t>
      </w:r>
      <w:r w:rsidR="00B81D72">
        <w:rPr>
          <w:rFonts w:ascii="Times New Roman" w:eastAsia="宋体" w:hAnsi="Times New Roman" w:cs="Times New Roman" w:hint="eastAsia"/>
          <w:lang w:eastAsia="zh-CN"/>
        </w:rPr>
        <w:t>安装</w:t>
      </w:r>
      <w:r w:rsidR="0071221C" w:rsidRPr="00702C19">
        <w:rPr>
          <w:rFonts w:ascii="Times New Roman" w:eastAsia="宋体" w:hAnsi="Times New Roman" w:cs="Times New Roman"/>
        </w:rPr>
        <w:t>确认</w:t>
      </w:r>
      <w:bookmarkEnd w:id="5"/>
    </w:p>
    <w:tbl>
      <w:tblPr>
        <w:tblStyle w:val="3f3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841"/>
        <w:gridCol w:w="2977"/>
      </w:tblGrid>
      <w:tr w:rsidR="008E7850" w:rsidRPr="008E7850" w:rsidTr="00F635ED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8E7850" w:rsidRPr="008E7850" w:rsidRDefault="008E7850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bCs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bCs/>
                <w:snapToGrid w:val="0"/>
              </w:rPr>
              <w:t>本小节是否适用此系统配置</w:t>
            </w:r>
          </w:p>
        </w:tc>
      </w:tr>
      <w:tr w:rsidR="008E7850" w:rsidRPr="008E7850" w:rsidTr="00F635ED">
        <w:tc>
          <w:tcPr>
            <w:tcW w:w="9380" w:type="dxa"/>
            <w:gridSpan w:val="3"/>
            <w:vAlign w:val="center"/>
          </w:tcPr>
          <w:p w:rsidR="008E7850" w:rsidRPr="008E7850" w:rsidRDefault="002835A6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</w:rPr>
                <w:id w:val="-15395816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是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</w:rPr>
                <w:id w:val="13841406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否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</w:rPr>
                <w:id w:val="-16296275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不适用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备注</w:t>
            </w:r>
            <w:r w:rsidR="008E7850" w:rsidRPr="008E7850"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：</w:t>
            </w:r>
            <w:r w:rsidR="001474DA"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：</w:t>
            </w:r>
          </w:p>
        </w:tc>
      </w:tr>
      <w:tr w:rsidR="008E7850" w:rsidRPr="008E7850" w:rsidTr="00F635ED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8E7850" w:rsidRPr="008E7850" w:rsidRDefault="008E7850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bCs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bCs/>
                <w:snapToGrid w:val="0"/>
              </w:rPr>
              <w:t>安装信息确认</w:t>
            </w:r>
          </w:p>
        </w:tc>
      </w:tr>
      <w:tr w:rsidR="00434061" w:rsidRPr="008E7850" w:rsidTr="00F635ED">
        <w:tc>
          <w:tcPr>
            <w:tcW w:w="562" w:type="dxa"/>
            <w:vAlign w:val="center"/>
          </w:tcPr>
          <w:p w:rsidR="00434061" w:rsidRPr="008E7850" w:rsidRDefault="001474DA" w:rsidP="00434061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/>
                <w:noProof/>
                <w:snapToGrid w:val="0"/>
              </w:rPr>
              <w:t>1</w:t>
            </w:r>
          </w:p>
        </w:tc>
        <w:tc>
          <w:tcPr>
            <w:tcW w:w="5841" w:type="dxa"/>
            <w:vAlign w:val="center"/>
          </w:tcPr>
          <w:p w:rsidR="00434061" w:rsidRPr="008E7850" w:rsidRDefault="00434061" w:rsidP="00434061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显微镜机身处于</w:t>
            </w:r>
            <w:r w:rsidR="00BD0342">
              <w:rPr>
                <w:rFonts w:ascii="Times New Roman" w:eastAsia="宋体" w:hAnsi="Times New Roman" w:cs="Times New Roman" w:hint="eastAsia"/>
                <w:noProof/>
                <w:snapToGrid w:val="0"/>
              </w:rPr>
              <w:t>零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位。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显微镜机身、显示器与工控机放置于水平桌面。</w:t>
            </w:r>
          </w:p>
        </w:tc>
        <w:tc>
          <w:tcPr>
            <w:tcW w:w="2977" w:type="dxa"/>
            <w:vAlign w:val="center"/>
          </w:tcPr>
          <w:p w:rsidR="00434061" w:rsidRPr="00702C19" w:rsidRDefault="002835A6" w:rsidP="00ED77EA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4480851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34061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8027989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34061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1388865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34061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434061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8E7850" w:rsidRPr="008E7850" w:rsidTr="00F635ED">
        <w:tc>
          <w:tcPr>
            <w:tcW w:w="562" w:type="dxa"/>
            <w:vAlign w:val="center"/>
          </w:tcPr>
          <w:p w:rsidR="008E7850" w:rsidRPr="008E7850" w:rsidRDefault="001474DA" w:rsidP="008E7850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/>
                <w:noProof/>
                <w:snapToGrid w:val="0"/>
              </w:rPr>
              <w:t>2</w:t>
            </w:r>
          </w:p>
        </w:tc>
        <w:tc>
          <w:tcPr>
            <w:tcW w:w="5841" w:type="dxa"/>
            <w:vAlign w:val="center"/>
          </w:tcPr>
          <w:p w:rsidR="008E7850" w:rsidRPr="008E7850" w:rsidRDefault="008E7850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灯室通过螺丝固定在工控机侧面。</w:t>
            </w:r>
          </w:p>
        </w:tc>
        <w:tc>
          <w:tcPr>
            <w:tcW w:w="2977" w:type="dxa"/>
            <w:vAlign w:val="center"/>
          </w:tcPr>
          <w:p w:rsidR="008E7850" w:rsidRPr="008E7850" w:rsidRDefault="002835A6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8661445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7662936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919714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1474DA" w:rsidRPr="008E7850" w:rsidTr="00A97F2B">
        <w:tc>
          <w:tcPr>
            <w:tcW w:w="562" w:type="dxa"/>
            <w:vAlign w:val="center"/>
          </w:tcPr>
          <w:p w:rsidR="001474DA" w:rsidRPr="008E7850" w:rsidRDefault="001474DA" w:rsidP="008E7850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/>
                <w:noProof/>
                <w:snapToGrid w:val="0"/>
              </w:rPr>
              <w:t>3</w:t>
            </w:r>
          </w:p>
        </w:tc>
        <w:tc>
          <w:tcPr>
            <w:tcW w:w="8818" w:type="dxa"/>
            <w:gridSpan w:val="2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载台类型安装确认：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2974108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标准载台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3997015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大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载台</w:t>
            </w:r>
            <w:r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2692022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其他：</w:t>
            </w:r>
          </w:p>
        </w:tc>
      </w:tr>
      <w:tr w:rsidR="001474DA" w:rsidRPr="008E7850" w:rsidTr="00F635ED">
        <w:tc>
          <w:tcPr>
            <w:tcW w:w="562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3.1</w:t>
            </w:r>
          </w:p>
        </w:tc>
        <w:tc>
          <w:tcPr>
            <w:tcW w:w="5841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标准载台。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样品板安装至载物台中央；载物台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定位销对准位置装入机身，并完全压入底部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。</w:t>
            </w:r>
          </w:p>
        </w:tc>
        <w:tc>
          <w:tcPr>
            <w:tcW w:w="2977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2537158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8716041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7427216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1474DA" w:rsidRPr="008E7850" w:rsidTr="00F635ED">
        <w:tc>
          <w:tcPr>
            <w:tcW w:w="562" w:type="dxa"/>
            <w:vAlign w:val="center"/>
          </w:tcPr>
          <w:p w:rsidR="001474DA" w:rsidRDefault="001474DA" w:rsidP="001474DA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 w:hint="eastAsia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3.2</w:t>
            </w:r>
            <w:r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</w:p>
        </w:tc>
        <w:tc>
          <w:tcPr>
            <w:tcW w:w="5841" w:type="dxa"/>
            <w:vAlign w:val="center"/>
          </w:tcPr>
          <w:p w:rsidR="001474DA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 w:hint="eastAsia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大载台。已将大载台限位块去除。</w:t>
            </w:r>
          </w:p>
        </w:tc>
        <w:tc>
          <w:tcPr>
            <w:tcW w:w="2977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4206408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2909849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8284279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1474DA" w:rsidRPr="008E7850" w:rsidTr="00F635ED">
        <w:tc>
          <w:tcPr>
            <w:tcW w:w="562" w:type="dxa"/>
            <w:vAlign w:val="center"/>
          </w:tcPr>
          <w:p w:rsidR="001474DA" w:rsidRDefault="001474DA" w:rsidP="001474DA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 w:hint="eastAsia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3.3</w:t>
            </w:r>
          </w:p>
        </w:tc>
        <w:tc>
          <w:tcPr>
            <w:tcW w:w="5841" w:type="dxa"/>
            <w:vAlign w:val="center"/>
          </w:tcPr>
          <w:p w:rsidR="001474DA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 w:hint="eastAsia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大载台。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拧紧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4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颗固定螺丝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。</w:t>
            </w:r>
          </w:p>
        </w:tc>
        <w:tc>
          <w:tcPr>
            <w:tcW w:w="2977" w:type="dxa"/>
            <w:vAlign w:val="center"/>
          </w:tcPr>
          <w:p w:rsidR="001474DA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1995947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6205744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5221405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1474DA" w:rsidRPr="008E7850" w:rsidTr="00F635ED">
        <w:tc>
          <w:tcPr>
            <w:tcW w:w="562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jc w:val="center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/>
                <w:noProof/>
                <w:snapToGrid w:val="0"/>
              </w:rPr>
              <w:t>4</w:t>
            </w:r>
          </w:p>
        </w:tc>
        <w:tc>
          <w:tcPr>
            <w:tcW w:w="5841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显微镜机头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滑入</w:t>
            </w:r>
            <w:r>
              <w:rPr>
                <w:rFonts w:ascii="Times New Roman" w:eastAsia="宋体" w:hAnsi="Times New Roman" w:cs="Times New Roman"/>
                <w:noProof/>
                <w:snapToGrid w:val="0"/>
              </w:rPr>
              <w:t>机身连接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滑槽，并顶住定位销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，两个固定锁锁紧完成。</w:t>
            </w:r>
          </w:p>
        </w:tc>
        <w:tc>
          <w:tcPr>
            <w:tcW w:w="2977" w:type="dxa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7715349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9004727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945604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1474DA" w:rsidRPr="008E7850" w:rsidTr="00F635ED">
        <w:tc>
          <w:tcPr>
            <w:tcW w:w="9380" w:type="dxa"/>
            <w:gridSpan w:val="3"/>
            <w:vAlign w:val="center"/>
          </w:tcPr>
          <w:p w:rsidR="001474DA" w:rsidRPr="008E7850" w:rsidRDefault="001474DA" w:rsidP="001474D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bCs/>
                <w:snapToGrid w:val="0"/>
                <w:szCs w:val="24"/>
              </w:rPr>
            </w:pPr>
            <w:r w:rsidRPr="008E7850">
              <w:rPr>
                <w:rFonts w:ascii="Times New Roman" w:eastAsia="宋体" w:hAnsi="Times New Roman" w:cs="Times New Roman"/>
                <w:bCs/>
                <w:snapToGrid w:val="0"/>
                <w:szCs w:val="24"/>
              </w:rPr>
              <w:t>备注</w:t>
            </w:r>
            <w:r w:rsidRPr="008E7850">
              <w:rPr>
                <w:rFonts w:ascii="Times New Roman" w:eastAsia="宋体" w:hAnsi="Times New Roman" w:cs="Times New Roman" w:hint="eastAsia"/>
                <w:bCs/>
                <w:snapToGrid w:val="0"/>
                <w:szCs w:val="24"/>
              </w:rPr>
              <w:t>：</w:t>
            </w:r>
          </w:p>
        </w:tc>
      </w:tr>
    </w:tbl>
    <w:p w:rsidR="00076878" w:rsidRPr="00C371A9" w:rsidRDefault="00C371A9" w:rsidP="00E73532">
      <w:pPr>
        <w:pStyle w:val="21"/>
        <w:rPr>
          <w:lang w:eastAsia="zh-CN"/>
        </w:rPr>
      </w:pPr>
      <w:r>
        <w:rPr>
          <w:rFonts w:hint="eastAsia"/>
          <w:lang w:eastAsia="zh-CN"/>
        </w:rPr>
        <w:t>电路及通讯线</w:t>
      </w:r>
      <w:r w:rsidRPr="00C371A9">
        <w:rPr>
          <w:rFonts w:hint="eastAsia"/>
          <w:lang w:eastAsia="zh-CN"/>
        </w:rPr>
        <w:t>安装</w:t>
      </w:r>
      <w:r w:rsidRPr="00C371A9">
        <w:rPr>
          <w:lang w:eastAsia="zh-CN"/>
        </w:rPr>
        <w:t>确认</w:t>
      </w:r>
    </w:p>
    <w:tbl>
      <w:tblPr>
        <w:tblStyle w:val="a7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841"/>
        <w:gridCol w:w="2977"/>
      </w:tblGrid>
      <w:tr w:rsidR="00FD0A76" w:rsidRPr="00702C19" w:rsidTr="00FB1DB2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FD0A76" w:rsidRPr="00702C19" w:rsidRDefault="00FD0A76" w:rsidP="00FB1DB2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本小节是否适用此系统配置</w:t>
            </w:r>
          </w:p>
        </w:tc>
      </w:tr>
      <w:tr w:rsidR="00FD0A76" w:rsidRPr="00702C19" w:rsidTr="00FB1DB2">
        <w:tc>
          <w:tcPr>
            <w:tcW w:w="9380" w:type="dxa"/>
            <w:gridSpan w:val="3"/>
            <w:vAlign w:val="center"/>
          </w:tcPr>
          <w:p w:rsidR="00FD0A76" w:rsidRPr="00702C19" w:rsidRDefault="002835A6" w:rsidP="00FB1DB2">
            <w:pPr>
              <w:pStyle w:val="TableText"/>
              <w:rPr>
                <w:rFonts w:ascii="Times New Roman" w:eastAsia="宋体" w:hAnsi="Times New Roman" w:cs="Times New Roman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</w:rPr>
                <w:id w:val="-2166737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C6C5F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FD0A76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FD0A76" w:rsidRPr="00702C19">
              <w:rPr>
                <w:rFonts w:ascii="Times New Roman" w:eastAsia="宋体" w:hAnsi="Times New Roman" w:cs="Times New Roman"/>
              </w:rPr>
              <w:t>是</w:t>
            </w:r>
            <w:r w:rsidR="00FD0A76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2551245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0A76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FD0A76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FD0A76" w:rsidRPr="00702C19">
              <w:rPr>
                <w:rFonts w:ascii="Times New Roman" w:eastAsia="宋体" w:hAnsi="Times New Roman" w:cs="Times New Roman"/>
              </w:rPr>
              <w:t>否</w:t>
            </w:r>
            <w:r w:rsidR="00FD0A76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17221780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0A76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FD0A76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FD0A76" w:rsidRPr="00702C19">
              <w:rPr>
                <w:rFonts w:ascii="Times New Roman" w:eastAsia="宋体" w:hAnsi="Times New Roman" w:cs="Times New Roman"/>
              </w:rPr>
              <w:t>不适用</w:t>
            </w:r>
            <w:r w:rsidR="00FD0A76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FD0A76" w:rsidRPr="00702C19">
              <w:rPr>
                <w:rFonts w:ascii="Times New Roman" w:eastAsia="宋体" w:hAnsi="Times New Roman" w:cs="Times New Roman"/>
              </w:rPr>
              <w:t>备注</w:t>
            </w:r>
            <w:r w:rsidR="00093E49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040AE1" w:rsidRPr="00702C19" w:rsidTr="00FB1DB2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40AE1" w:rsidRPr="00702C19" w:rsidRDefault="00040AE1" w:rsidP="00FB1DB2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安装信息确认</w:t>
            </w:r>
          </w:p>
        </w:tc>
      </w:tr>
      <w:tr w:rsidR="00E634C5" w:rsidRPr="00702C19" w:rsidTr="00A85300">
        <w:tc>
          <w:tcPr>
            <w:tcW w:w="562" w:type="dxa"/>
            <w:vAlign w:val="center"/>
          </w:tcPr>
          <w:p w:rsidR="00E634C5" w:rsidRPr="00702C19" w:rsidRDefault="00CC005D" w:rsidP="00074F47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5841" w:type="dxa"/>
            <w:vAlign w:val="center"/>
          </w:tcPr>
          <w:p w:rsidR="00E634C5" w:rsidRPr="00702C19" w:rsidRDefault="00E73532" w:rsidP="00982518">
            <w:pPr>
              <w:pStyle w:val="TableText"/>
              <w:rPr>
                <w:rFonts w:ascii="Times New Roman" w:eastAsia="宋体" w:hAnsi="Times New Roman" w:cs="Times New Roman"/>
              </w:rPr>
            </w:pPr>
            <w:r w:rsidRPr="00E73532">
              <w:rPr>
                <w:rFonts w:ascii="Times New Roman" w:eastAsia="宋体" w:hAnsi="Times New Roman" w:cs="Times New Roman" w:hint="eastAsia"/>
              </w:rPr>
              <w:t>灯室</w:t>
            </w:r>
            <w:r w:rsidR="002515B5">
              <w:rPr>
                <w:rFonts w:ascii="Times New Roman" w:eastAsia="宋体" w:hAnsi="Times New Roman" w:cs="Times New Roman" w:hint="eastAsia"/>
              </w:rPr>
              <w:t>与工控机之间线路</w:t>
            </w:r>
            <w:r w:rsidRPr="00E73532">
              <w:rPr>
                <w:rFonts w:ascii="Times New Roman" w:eastAsia="宋体" w:hAnsi="Times New Roman" w:cs="Times New Roman" w:hint="eastAsia"/>
              </w:rPr>
              <w:t>连接</w:t>
            </w:r>
            <w:r>
              <w:rPr>
                <w:rFonts w:ascii="Times New Roman" w:eastAsia="宋体" w:hAnsi="Times New Roman" w:cs="Times New Roman" w:hint="eastAsia"/>
              </w:rPr>
              <w:t>完成</w:t>
            </w:r>
          </w:p>
        </w:tc>
        <w:tc>
          <w:tcPr>
            <w:tcW w:w="2977" w:type="dxa"/>
            <w:vAlign w:val="center"/>
          </w:tcPr>
          <w:p w:rsidR="00E634C5" w:rsidRPr="00702C19" w:rsidRDefault="002835A6" w:rsidP="00FB1DB2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7577177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04A4A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5030907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C005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5257077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C005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CC005D" w:rsidRPr="00702C19" w:rsidTr="00A85300">
        <w:tc>
          <w:tcPr>
            <w:tcW w:w="562" w:type="dxa"/>
            <w:vAlign w:val="center"/>
          </w:tcPr>
          <w:p w:rsidR="00CC005D" w:rsidRPr="00702C19" w:rsidRDefault="00CC005D" w:rsidP="00074F47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5841" w:type="dxa"/>
            <w:vAlign w:val="center"/>
          </w:tcPr>
          <w:p w:rsidR="00CC005D" w:rsidRPr="00702C19" w:rsidRDefault="00E73532" w:rsidP="00B956BD">
            <w:pPr>
              <w:pStyle w:val="TableText"/>
              <w:rPr>
                <w:rFonts w:ascii="Times New Roman" w:eastAsia="宋体" w:hAnsi="Times New Roman" w:cs="Times New Roman"/>
              </w:rPr>
            </w:pPr>
            <w:r w:rsidRPr="00E73532">
              <w:rPr>
                <w:rFonts w:ascii="Times New Roman" w:eastAsia="宋体" w:hAnsi="Times New Roman" w:cs="Times New Roman" w:hint="eastAsia"/>
              </w:rPr>
              <w:t>显示器</w:t>
            </w:r>
            <w:r w:rsidR="00266AAF">
              <w:rPr>
                <w:rFonts w:ascii="Times New Roman" w:eastAsia="宋体" w:hAnsi="Times New Roman" w:cs="Times New Roman" w:hint="eastAsia"/>
              </w:rPr>
              <w:t>接入</w:t>
            </w:r>
            <w:r w:rsidR="002515B5">
              <w:rPr>
                <w:rFonts w:ascii="Times New Roman" w:eastAsia="宋体" w:hAnsi="Times New Roman" w:cs="Times New Roman" w:hint="eastAsia"/>
              </w:rPr>
              <w:t>工</w:t>
            </w:r>
            <w:r w:rsidR="002515B5" w:rsidRPr="00E73532">
              <w:rPr>
                <w:rFonts w:ascii="Times New Roman" w:eastAsia="宋体" w:hAnsi="Times New Roman" w:cs="Times New Roman" w:hint="eastAsia"/>
              </w:rPr>
              <w:t>控机</w:t>
            </w:r>
            <w:r w:rsidR="008C7027">
              <w:rPr>
                <w:rFonts w:ascii="Times New Roman" w:eastAsia="宋体" w:hAnsi="Times New Roman" w:cs="Times New Roman" w:hint="eastAsia"/>
              </w:rPr>
              <w:t>背面中部位置的</w:t>
            </w:r>
            <w:r w:rsidR="00266AAF">
              <w:rPr>
                <w:rFonts w:ascii="Times New Roman" w:eastAsia="宋体" w:hAnsi="Times New Roman" w:cs="Times New Roman" w:hint="eastAsia"/>
              </w:rPr>
              <w:t>独立显卡</w:t>
            </w:r>
            <w:r w:rsidR="00B956BD">
              <w:rPr>
                <w:rFonts w:ascii="Times New Roman" w:eastAsia="宋体" w:hAnsi="Times New Roman" w:cs="Times New Roman"/>
              </w:rPr>
              <w:t>HDMI</w:t>
            </w:r>
            <w:r w:rsidR="00266AAF">
              <w:rPr>
                <w:rFonts w:ascii="Times New Roman" w:eastAsia="宋体" w:hAnsi="Times New Roman" w:cs="Times New Roman" w:hint="eastAsia"/>
              </w:rPr>
              <w:t>接口</w:t>
            </w:r>
            <w:r w:rsidR="00883C99">
              <w:rPr>
                <w:rFonts w:ascii="Times New Roman" w:eastAsia="宋体" w:hAnsi="Times New Roman" w:cs="Times New Roman" w:hint="eastAsia"/>
              </w:rPr>
              <w:t>。</w:t>
            </w:r>
          </w:p>
        </w:tc>
        <w:tc>
          <w:tcPr>
            <w:tcW w:w="2977" w:type="dxa"/>
            <w:vAlign w:val="center"/>
          </w:tcPr>
          <w:p w:rsidR="00CC005D" w:rsidRPr="00702C19" w:rsidRDefault="002835A6" w:rsidP="00FB1DB2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6794877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04A4A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7523167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C005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532482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C005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CC005D" w:rsidRPr="00702C19" w:rsidTr="00A85300">
        <w:tc>
          <w:tcPr>
            <w:tcW w:w="562" w:type="dxa"/>
            <w:vAlign w:val="center"/>
          </w:tcPr>
          <w:p w:rsidR="00CC005D" w:rsidRPr="00702C19" w:rsidRDefault="00CC005D" w:rsidP="00074F47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5841" w:type="dxa"/>
            <w:vAlign w:val="center"/>
          </w:tcPr>
          <w:p w:rsidR="00CC005D" w:rsidRPr="00702C19" w:rsidRDefault="00E73532" w:rsidP="00E73532">
            <w:pPr>
              <w:pStyle w:val="TableText"/>
              <w:rPr>
                <w:rFonts w:ascii="Times New Roman" w:eastAsia="宋体" w:hAnsi="Times New Roman" w:cs="Times New Roman"/>
              </w:rPr>
            </w:pPr>
            <w:r w:rsidRPr="00E73532">
              <w:rPr>
                <w:rFonts w:ascii="Times New Roman" w:eastAsia="宋体" w:hAnsi="Times New Roman" w:cs="Times New Roman" w:hint="eastAsia"/>
              </w:rPr>
              <w:t>机身</w:t>
            </w:r>
            <w:r w:rsidR="002515B5">
              <w:rPr>
                <w:rFonts w:ascii="Times New Roman" w:eastAsia="宋体" w:hAnsi="Times New Roman" w:cs="Times New Roman" w:hint="eastAsia"/>
              </w:rPr>
              <w:t>与</w:t>
            </w:r>
            <w:r w:rsidR="002515B5" w:rsidRPr="00E73532">
              <w:rPr>
                <w:rFonts w:ascii="Times New Roman" w:eastAsia="宋体" w:hAnsi="Times New Roman" w:cs="Times New Roman" w:hint="eastAsia"/>
              </w:rPr>
              <w:t>工控机</w:t>
            </w:r>
            <w:r w:rsidR="002515B5">
              <w:rPr>
                <w:rFonts w:ascii="Times New Roman" w:eastAsia="宋体" w:hAnsi="Times New Roman" w:cs="Times New Roman" w:hint="eastAsia"/>
              </w:rPr>
              <w:t>之间线路</w:t>
            </w:r>
            <w:r w:rsidRPr="00E73532">
              <w:rPr>
                <w:rFonts w:ascii="Times New Roman" w:eastAsia="宋体" w:hAnsi="Times New Roman" w:cs="Times New Roman" w:hint="eastAsia"/>
              </w:rPr>
              <w:t>连接</w:t>
            </w:r>
            <w:r>
              <w:rPr>
                <w:rFonts w:ascii="Times New Roman" w:eastAsia="宋体" w:hAnsi="Times New Roman" w:cs="Times New Roman" w:hint="eastAsia"/>
              </w:rPr>
              <w:t>完成。</w:t>
            </w:r>
          </w:p>
        </w:tc>
        <w:tc>
          <w:tcPr>
            <w:tcW w:w="2977" w:type="dxa"/>
            <w:vAlign w:val="center"/>
          </w:tcPr>
          <w:p w:rsidR="00883C99" w:rsidRPr="00702C19" w:rsidRDefault="002835A6" w:rsidP="008B5A52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5251427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04A4A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2476149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C005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4244616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C005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C005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B145D7" w:rsidRPr="00702C19" w:rsidTr="00A85300">
        <w:tc>
          <w:tcPr>
            <w:tcW w:w="562" w:type="dxa"/>
            <w:vAlign w:val="center"/>
          </w:tcPr>
          <w:p w:rsidR="00B145D7" w:rsidRPr="00702C19" w:rsidRDefault="001474DA" w:rsidP="00B145D7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5841" w:type="dxa"/>
            <w:vAlign w:val="center"/>
          </w:tcPr>
          <w:p w:rsidR="00B145D7" w:rsidRPr="00702C19" w:rsidRDefault="00B145D7" w:rsidP="00B145D7">
            <w:pPr>
              <w:pStyle w:val="TableText"/>
              <w:rPr>
                <w:rFonts w:ascii="Times New Roman" w:eastAsia="宋体" w:hAnsi="Times New Roman" w:cs="Times New Roman"/>
              </w:rPr>
            </w:pPr>
            <w:r w:rsidRPr="00E73532">
              <w:rPr>
                <w:rFonts w:ascii="Times New Roman" w:eastAsia="宋体" w:hAnsi="Times New Roman" w:cs="Times New Roman" w:hint="eastAsia"/>
              </w:rPr>
              <w:t>机头</w:t>
            </w:r>
            <w:r>
              <w:rPr>
                <w:rFonts w:ascii="Times New Roman" w:eastAsia="宋体" w:hAnsi="Times New Roman" w:cs="Times New Roman" w:hint="eastAsia"/>
              </w:rPr>
              <w:t>与</w:t>
            </w:r>
            <w:r w:rsidRPr="00E73532">
              <w:rPr>
                <w:rFonts w:ascii="Times New Roman" w:eastAsia="宋体" w:hAnsi="Times New Roman" w:cs="Times New Roman" w:hint="eastAsia"/>
              </w:rPr>
              <w:t>工控机</w:t>
            </w:r>
            <w:r>
              <w:rPr>
                <w:rFonts w:ascii="Times New Roman" w:eastAsia="宋体" w:hAnsi="Times New Roman" w:cs="Times New Roman" w:hint="eastAsia"/>
              </w:rPr>
              <w:t>之间【机头线缆】</w:t>
            </w:r>
            <w:r w:rsidRPr="00E73532">
              <w:rPr>
                <w:rFonts w:ascii="Times New Roman" w:eastAsia="宋体" w:hAnsi="Times New Roman" w:cs="Times New Roman" w:hint="eastAsia"/>
              </w:rPr>
              <w:t>连接</w:t>
            </w:r>
            <w:r>
              <w:rPr>
                <w:rFonts w:ascii="Times New Roman" w:eastAsia="宋体" w:hAnsi="Times New Roman" w:cs="Times New Roman" w:hint="eastAsia"/>
              </w:rPr>
              <w:t>完成，机头相机线路接入工控机</w:t>
            </w:r>
            <w:r>
              <w:rPr>
                <w:rFonts w:ascii="Times New Roman" w:eastAsia="宋体" w:hAnsi="Times New Roman" w:cs="Times New Roman" w:hint="eastAsia"/>
              </w:rPr>
              <w:t>USB</w:t>
            </w:r>
            <w:r>
              <w:rPr>
                <w:rFonts w:ascii="Times New Roman" w:eastAsia="宋体" w:hAnsi="Times New Roman" w:cs="Times New Roman"/>
              </w:rPr>
              <w:t>3.0</w:t>
            </w:r>
            <w:r w:rsidR="003211B4">
              <w:rPr>
                <w:rFonts w:ascii="Times New Roman" w:eastAsia="宋体" w:hAnsi="Times New Roman" w:cs="Times New Roman" w:hint="eastAsia"/>
              </w:rPr>
              <w:t>接口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</w:tc>
        <w:tc>
          <w:tcPr>
            <w:tcW w:w="2977" w:type="dxa"/>
            <w:vAlign w:val="center"/>
          </w:tcPr>
          <w:p w:rsidR="00B145D7" w:rsidRPr="00702C19" w:rsidRDefault="002835A6" w:rsidP="00ED77EA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2169334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145D7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1034972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145D7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9138605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145D7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B145D7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290868" w:rsidRPr="00702C19" w:rsidTr="00A85300">
        <w:tc>
          <w:tcPr>
            <w:tcW w:w="562" w:type="dxa"/>
            <w:vAlign w:val="center"/>
          </w:tcPr>
          <w:p w:rsidR="00290868" w:rsidRPr="00702C19" w:rsidRDefault="001474DA" w:rsidP="00290868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5841" w:type="dxa"/>
            <w:vAlign w:val="center"/>
          </w:tcPr>
          <w:p w:rsidR="00290868" w:rsidRPr="00702C19" w:rsidRDefault="00290868" w:rsidP="00325EFE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密码狗接入工控机</w:t>
            </w:r>
            <w:r w:rsidR="001548D7">
              <w:rPr>
                <w:rFonts w:ascii="Times New Roman" w:eastAsia="宋体" w:hAnsi="Times New Roman" w:cs="Times New Roman" w:hint="eastAsia"/>
              </w:rPr>
              <w:t xml:space="preserve"> USB</w:t>
            </w:r>
            <w:r w:rsidR="001548D7">
              <w:rPr>
                <w:rFonts w:ascii="Times New Roman" w:eastAsia="宋体" w:hAnsi="Times New Roman" w:cs="Times New Roman"/>
              </w:rPr>
              <w:t>3.0</w:t>
            </w:r>
            <w:r w:rsidR="003211B4">
              <w:rPr>
                <w:rFonts w:ascii="Times New Roman" w:eastAsia="宋体" w:hAnsi="Times New Roman" w:cs="Times New Roman" w:hint="eastAsia"/>
              </w:rPr>
              <w:t>接口</w:t>
            </w:r>
            <w:r>
              <w:rPr>
                <w:rFonts w:ascii="Times New Roman" w:eastAsia="宋体" w:hAnsi="Times New Roman" w:cs="Times New Roman" w:hint="eastAsia"/>
              </w:rPr>
              <w:t>；手柄接入工控机</w:t>
            </w:r>
            <w:r w:rsidR="001548D7">
              <w:rPr>
                <w:rFonts w:ascii="Times New Roman" w:eastAsia="宋体" w:hAnsi="Times New Roman" w:cs="Times New Roman" w:hint="eastAsia"/>
              </w:rPr>
              <w:t xml:space="preserve"> USB</w:t>
            </w:r>
            <w:r w:rsidR="001548D7">
              <w:rPr>
                <w:rFonts w:ascii="Times New Roman" w:eastAsia="宋体" w:hAnsi="Times New Roman" w:cs="Times New Roman"/>
              </w:rPr>
              <w:t>3.0</w:t>
            </w:r>
            <w:r w:rsidR="003211B4">
              <w:rPr>
                <w:rFonts w:ascii="Times New Roman" w:eastAsia="宋体" w:hAnsi="Times New Roman" w:cs="Times New Roman" w:hint="eastAsia"/>
              </w:rPr>
              <w:t>接口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</w:tc>
        <w:tc>
          <w:tcPr>
            <w:tcW w:w="2977" w:type="dxa"/>
            <w:vAlign w:val="center"/>
          </w:tcPr>
          <w:p w:rsidR="00290868" w:rsidRDefault="002835A6" w:rsidP="00ED77EA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2277406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90868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20384206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90868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2039181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90868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290868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  <w:p w:rsidR="007A36B0" w:rsidRDefault="002835A6" w:rsidP="00ED77EA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5314913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A36B0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370932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A36B0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21426519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A36B0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7A36B0" w:rsidRPr="00702C19">
              <w:rPr>
                <w:rFonts w:ascii="Times New Roman" w:eastAsia="宋体" w:hAnsi="Times New Roman" w:cs="Times New Roman"/>
                <w:szCs w:val="24"/>
              </w:rPr>
              <w:t>不适</w:t>
            </w:r>
            <w:r w:rsidR="007A36B0">
              <w:rPr>
                <w:rFonts w:ascii="Times New Roman" w:eastAsia="宋体" w:hAnsi="Times New Roman" w:cs="Times New Roman" w:hint="eastAsia"/>
                <w:szCs w:val="24"/>
              </w:rPr>
              <w:t>用</w:t>
            </w:r>
          </w:p>
        </w:tc>
      </w:tr>
      <w:tr w:rsidR="00777964" w:rsidRPr="00702C19" w:rsidTr="00A85300">
        <w:tc>
          <w:tcPr>
            <w:tcW w:w="562" w:type="dxa"/>
            <w:vAlign w:val="center"/>
          </w:tcPr>
          <w:p w:rsidR="00777964" w:rsidRPr="00702C19" w:rsidRDefault="00777964" w:rsidP="00777964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6</w:t>
            </w:r>
          </w:p>
        </w:tc>
        <w:tc>
          <w:tcPr>
            <w:tcW w:w="5841" w:type="dxa"/>
            <w:vAlign w:val="center"/>
          </w:tcPr>
          <w:p w:rsidR="00E21DD2" w:rsidRDefault="00777964" w:rsidP="00777964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无线版键鼠：信号接收器接入工控机</w:t>
            </w:r>
            <w:r w:rsidR="001548D7">
              <w:rPr>
                <w:rFonts w:ascii="Times New Roman" w:eastAsia="宋体" w:hAnsi="Times New Roman" w:cs="Times New Roman" w:hint="eastAsia"/>
              </w:rPr>
              <w:t xml:space="preserve"> USB</w:t>
            </w:r>
            <w:r w:rsidR="00B93D83">
              <w:rPr>
                <w:rFonts w:ascii="Times New Roman" w:eastAsia="宋体" w:hAnsi="Times New Roman" w:cs="Times New Roman" w:hint="eastAsia"/>
              </w:rPr>
              <w:t>接口</w:t>
            </w:r>
            <w:r>
              <w:rPr>
                <w:rFonts w:ascii="Times New Roman" w:eastAsia="宋体" w:hAnsi="Times New Roman" w:cs="Times New Roman" w:hint="eastAsia"/>
              </w:rPr>
              <w:t>，位置远离密码狗避免信号干扰；</w:t>
            </w:r>
          </w:p>
          <w:p w:rsidR="00777964" w:rsidRDefault="00777964" w:rsidP="00777964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有线版键鼠</w:t>
            </w:r>
            <w:r w:rsidR="003211B4"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接入工控机</w:t>
            </w:r>
            <w:r w:rsidR="001548D7">
              <w:rPr>
                <w:rFonts w:ascii="Times New Roman" w:eastAsia="宋体" w:hAnsi="Times New Roman" w:cs="Times New Roman" w:hint="eastAsia"/>
              </w:rPr>
              <w:t xml:space="preserve"> USB</w:t>
            </w:r>
            <w:r w:rsidR="00B93D83">
              <w:rPr>
                <w:rFonts w:ascii="Times New Roman" w:eastAsia="宋体" w:hAnsi="Times New Roman" w:cs="Times New Roman" w:hint="eastAsia"/>
              </w:rPr>
              <w:t>接口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</w:tc>
        <w:tc>
          <w:tcPr>
            <w:tcW w:w="2977" w:type="dxa"/>
            <w:vAlign w:val="center"/>
          </w:tcPr>
          <w:p w:rsidR="00777964" w:rsidRDefault="002835A6" w:rsidP="00777964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0671510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77964" w:rsidRPr="00777964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7302745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77964" w:rsidRPr="00777964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7406896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77964" w:rsidRPr="00777964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777964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325EFE" w:rsidRPr="00702C19" w:rsidTr="00A85300">
        <w:tc>
          <w:tcPr>
            <w:tcW w:w="562" w:type="dxa"/>
            <w:vAlign w:val="center"/>
          </w:tcPr>
          <w:p w:rsidR="00325EFE" w:rsidRPr="00702C19" w:rsidRDefault="00325EFE" w:rsidP="00325EFE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</w:p>
        </w:tc>
        <w:tc>
          <w:tcPr>
            <w:tcW w:w="5841" w:type="dxa"/>
            <w:vAlign w:val="center"/>
          </w:tcPr>
          <w:p w:rsidR="00325EFE" w:rsidRDefault="00325EFE" w:rsidP="00325EFE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对焦</w:t>
            </w:r>
            <w:r>
              <w:rPr>
                <w:rFonts w:ascii="Times New Roman" w:eastAsia="宋体" w:hAnsi="Times New Roman" w:cs="Times New Roman" w:hint="eastAsia"/>
              </w:rPr>
              <w:t>Z</w:t>
            </w:r>
            <w:r w:rsidR="001548D7">
              <w:rPr>
                <w:rFonts w:ascii="Times New Roman" w:eastAsia="宋体" w:hAnsi="Times New Roman" w:cs="Times New Roman" w:hint="eastAsia"/>
              </w:rPr>
              <w:t>轴线路连接完成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</w:tc>
        <w:tc>
          <w:tcPr>
            <w:tcW w:w="2977" w:type="dxa"/>
            <w:vAlign w:val="center"/>
          </w:tcPr>
          <w:p w:rsidR="00325EFE" w:rsidRPr="00702C19" w:rsidRDefault="002835A6" w:rsidP="00325EFE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4612293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5EFE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2508755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5EFE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667669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5EFE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325EFE" w:rsidRPr="00702C19" w:rsidTr="00A85300">
        <w:tc>
          <w:tcPr>
            <w:tcW w:w="562" w:type="dxa"/>
            <w:vAlign w:val="center"/>
          </w:tcPr>
          <w:p w:rsidR="00325EFE" w:rsidRDefault="00325EFE" w:rsidP="00325EFE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5841" w:type="dxa"/>
            <w:vAlign w:val="center"/>
          </w:tcPr>
          <w:p w:rsidR="00325EFE" w:rsidRDefault="00E36303" w:rsidP="00325EFE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光纤安装。</w:t>
            </w:r>
            <w:r w:rsidR="007A36B0">
              <w:rPr>
                <w:rFonts w:ascii="Times New Roman" w:eastAsia="宋体" w:hAnsi="Times New Roman" w:cs="Times New Roman" w:hint="eastAsia"/>
              </w:rPr>
              <w:t>对准防呆与灯珠数，将明场与暗场光纤分别接入对应位置</w:t>
            </w:r>
            <w:r w:rsidR="00325EFE">
              <w:rPr>
                <w:rFonts w:ascii="Times New Roman" w:eastAsia="宋体" w:hAnsi="Times New Roman" w:cs="Times New Roman" w:hint="eastAsia"/>
              </w:rPr>
              <w:t>。</w:t>
            </w:r>
          </w:p>
        </w:tc>
        <w:tc>
          <w:tcPr>
            <w:tcW w:w="2977" w:type="dxa"/>
            <w:vAlign w:val="center"/>
          </w:tcPr>
          <w:p w:rsidR="00325EFE" w:rsidRDefault="002835A6" w:rsidP="00325EFE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7970669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5EFE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3443932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5EFE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590055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5EFE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25EFE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B83243" w:rsidRPr="00702C19" w:rsidTr="00A85300">
        <w:tc>
          <w:tcPr>
            <w:tcW w:w="562" w:type="dxa"/>
            <w:vAlign w:val="center"/>
          </w:tcPr>
          <w:p w:rsidR="00B83243" w:rsidRPr="00702C19" w:rsidRDefault="001474DA" w:rsidP="00B83243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5841" w:type="dxa"/>
            <w:vAlign w:val="center"/>
          </w:tcPr>
          <w:p w:rsidR="00B83243" w:rsidRDefault="00B83243" w:rsidP="00B83243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机身供电线接入电源；工控机供电线接入电源；显示器供电线接入电源。</w:t>
            </w:r>
          </w:p>
        </w:tc>
        <w:tc>
          <w:tcPr>
            <w:tcW w:w="2977" w:type="dxa"/>
            <w:vAlign w:val="center"/>
          </w:tcPr>
          <w:p w:rsidR="00B83243" w:rsidRDefault="002835A6" w:rsidP="00B83243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3541944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83243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8788560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83243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3808941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83243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B83243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B83243" w:rsidRPr="00702C19" w:rsidTr="00FB1DB2">
        <w:tc>
          <w:tcPr>
            <w:tcW w:w="9380" w:type="dxa"/>
            <w:gridSpan w:val="3"/>
            <w:vAlign w:val="center"/>
          </w:tcPr>
          <w:p w:rsidR="00B83243" w:rsidRPr="00702C19" w:rsidRDefault="00B83243" w:rsidP="00B83243">
            <w:pPr>
              <w:pStyle w:val="TableHeading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093E49" w:rsidRDefault="00093E49">
      <w:pPr>
        <w:topLinePunct w:val="0"/>
        <w:adjustRightInd/>
        <w:snapToGrid/>
        <w:spacing w:before="0" w:after="0" w:line="240" w:lineRule="auto"/>
        <w:ind w:left="0"/>
        <w:rPr>
          <w:rFonts w:ascii="Times New Roman" w:eastAsia="宋体" w:hAnsi="Times New Roman" w:cs="Times New Roman"/>
          <w:bCs/>
          <w:sz w:val="44"/>
          <w:szCs w:val="44"/>
        </w:rPr>
      </w:pPr>
      <w:r>
        <w:rPr>
          <w:rFonts w:ascii="Times New Roman" w:eastAsia="宋体" w:hAnsi="Times New Roman" w:cs="Times New Roman"/>
        </w:rPr>
        <w:br w:type="page"/>
      </w:r>
    </w:p>
    <w:p w:rsidR="00E95F3C" w:rsidRDefault="008B5A52" w:rsidP="008B5A52">
      <w:pPr>
        <w:pStyle w:val="1"/>
        <w:ind w:left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系统启动及测试</w:t>
      </w:r>
      <w:r w:rsidR="00E95F3C" w:rsidRPr="00702C19">
        <w:rPr>
          <w:rFonts w:ascii="Times New Roman" w:eastAsia="宋体" w:hAnsi="Times New Roman" w:cs="Times New Roman"/>
        </w:rPr>
        <w:t>确认清单</w:t>
      </w:r>
    </w:p>
    <w:p w:rsidR="003A2EDA" w:rsidRDefault="003A2EDA" w:rsidP="003A2EDA">
      <w:pPr>
        <w:pStyle w:val="21"/>
        <w:rPr>
          <w:lang w:eastAsia="zh-CN"/>
        </w:rPr>
      </w:pPr>
      <w:r>
        <w:rPr>
          <w:rFonts w:hint="eastAsia"/>
          <w:lang w:eastAsia="zh-CN"/>
        </w:rPr>
        <w:t>系统启动</w:t>
      </w:r>
      <w:r w:rsidR="00B956BD">
        <w:rPr>
          <w:rFonts w:hint="eastAsia"/>
          <w:lang w:eastAsia="zh-CN"/>
        </w:rPr>
        <w:t>及</w:t>
      </w:r>
      <w:r w:rsidR="00212EF2">
        <w:rPr>
          <w:rFonts w:hint="eastAsia"/>
          <w:lang w:eastAsia="zh-CN"/>
        </w:rPr>
        <w:t>设备</w:t>
      </w:r>
      <w:r w:rsidR="00B956BD">
        <w:rPr>
          <w:rFonts w:hint="eastAsia"/>
          <w:lang w:eastAsia="zh-CN"/>
        </w:rPr>
        <w:t>配置</w:t>
      </w:r>
      <w:r>
        <w:rPr>
          <w:rFonts w:hint="eastAsia"/>
          <w:lang w:eastAsia="zh-CN"/>
        </w:rPr>
        <w:t>确认清单</w:t>
      </w:r>
    </w:p>
    <w:tbl>
      <w:tblPr>
        <w:tblStyle w:val="4b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841"/>
        <w:gridCol w:w="2977"/>
      </w:tblGrid>
      <w:tr w:rsidR="008E7850" w:rsidRPr="008E7850" w:rsidTr="00F635ED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8E7850" w:rsidRPr="008E7850" w:rsidRDefault="008E7850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bCs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bCs/>
                <w:snapToGrid w:val="0"/>
              </w:rPr>
              <w:t>本小节是否适用此系统配置</w:t>
            </w:r>
          </w:p>
        </w:tc>
      </w:tr>
      <w:tr w:rsidR="008E7850" w:rsidRPr="008E7850" w:rsidTr="00F635ED">
        <w:tc>
          <w:tcPr>
            <w:tcW w:w="9380" w:type="dxa"/>
            <w:gridSpan w:val="3"/>
            <w:vAlign w:val="center"/>
          </w:tcPr>
          <w:p w:rsidR="008E7850" w:rsidRPr="008E7850" w:rsidRDefault="002835A6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</w:rPr>
                <w:id w:val="903598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是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</w:rPr>
                <w:id w:val="-115412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否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</w:rPr>
                <w:id w:val="323474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E7850" w:rsidRPr="008E7850">
                  <w:rPr>
                    <w:rFonts w:ascii="Segoe UI Symbol" w:eastAsia="宋体" w:hAnsi="Segoe UI Symbol" w:cs="Segoe UI Symbol"/>
                    <w:noProof/>
                    <w:snapToGrid w:val="0"/>
                  </w:rPr>
                  <w:t>☐</w:t>
                </w:r>
              </w:sdtContent>
            </w:sdt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不适用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 xml:space="preserve"> </w:t>
            </w:r>
            <w:r w:rsidR="008E7850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备注</w:t>
            </w:r>
            <w:r w:rsidR="008E7850" w:rsidRPr="008E7850"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：</w:t>
            </w:r>
          </w:p>
        </w:tc>
      </w:tr>
      <w:tr w:rsidR="008E7850" w:rsidRPr="008E7850" w:rsidTr="00F635ED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8E7850" w:rsidRPr="008E7850" w:rsidRDefault="008E7850" w:rsidP="008E7850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bCs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bCs/>
                <w:snapToGrid w:val="0"/>
              </w:rPr>
              <w:t>安装信息确认</w:t>
            </w:r>
          </w:p>
        </w:tc>
      </w:tr>
      <w:tr w:rsidR="00777964" w:rsidRPr="008E7850" w:rsidTr="00B93D83">
        <w:tc>
          <w:tcPr>
            <w:tcW w:w="562" w:type="dxa"/>
            <w:vAlign w:val="bottom"/>
          </w:tcPr>
          <w:p w:rsidR="00777964" w:rsidRPr="007C1A55" w:rsidRDefault="001474DA" w:rsidP="007C1A5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5841" w:type="dxa"/>
            <w:vAlign w:val="center"/>
          </w:tcPr>
          <w:p w:rsidR="00777964" w:rsidRPr="008E7850" w:rsidRDefault="007C1A55" w:rsidP="00777964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已关闭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Windows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防火墙。</w:t>
            </w:r>
          </w:p>
        </w:tc>
        <w:tc>
          <w:tcPr>
            <w:tcW w:w="2977" w:type="dxa"/>
            <w:vAlign w:val="center"/>
          </w:tcPr>
          <w:p w:rsidR="00777964" w:rsidRPr="008E7850" w:rsidRDefault="002835A6" w:rsidP="00777964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3317982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77964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21221794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77964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224055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77964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777964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7C1A55" w:rsidRPr="008E7850" w:rsidTr="00B93D83">
        <w:tc>
          <w:tcPr>
            <w:tcW w:w="562" w:type="dxa"/>
            <w:vAlign w:val="bottom"/>
          </w:tcPr>
          <w:p w:rsidR="007C1A55" w:rsidRPr="007C1A55" w:rsidRDefault="001474DA" w:rsidP="007C1A5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5841" w:type="dxa"/>
            <w:vAlign w:val="center"/>
          </w:tcPr>
          <w:p w:rsidR="007C1A55" w:rsidRPr="008E7850" w:rsidRDefault="007C1A55" w:rsidP="007C1A55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已关闭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PC</w:t>
            </w:r>
            <w:r w:rsidR="00CE3CAF">
              <w:rPr>
                <w:rFonts w:ascii="Times New Roman" w:eastAsia="宋体" w:hAnsi="Times New Roman" w:cs="Times New Roman" w:hint="eastAsia"/>
                <w:noProof/>
                <w:snapToGrid w:val="0"/>
              </w:rPr>
              <w:t>永不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休眠。</w:t>
            </w:r>
          </w:p>
        </w:tc>
        <w:tc>
          <w:tcPr>
            <w:tcW w:w="2977" w:type="dxa"/>
            <w:vAlign w:val="center"/>
          </w:tcPr>
          <w:p w:rsidR="007C1A55" w:rsidRPr="008E7850" w:rsidRDefault="002835A6" w:rsidP="007C1A55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7327597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C1A55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20423484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C1A55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6694450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C1A55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7C1A55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B93D83">
        <w:tc>
          <w:tcPr>
            <w:tcW w:w="562" w:type="dxa"/>
            <w:vAlign w:val="bottom"/>
          </w:tcPr>
          <w:p w:rsidR="00CE3CAF" w:rsidRPr="007C1A55" w:rsidRDefault="001474DA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5841" w:type="dxa"/>
            <w:vAlign w:val="center"/>
          </w:tcPr>
          <w:p w:rsidR="00CE3CAF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已关闭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Windows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自动更新</w:t>
            </w:r>
          </w:p>
        </w:tc>
        <w:tc>
          <w:tcPr>
            <w:tcW w:w="2977" w:type="dxa"/>
            <w:vAlign w:val="center"/>
          </w:tcPr>
          <w:p w:rsidR="00CE3CAF" w:rsidRPr="008E7850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2638086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>
                  <w:rPr>
                    <w:rFonts w:ascii="MS Gothic" w:eastAsia="MS Gothic" w:hAnsi="MS Gothic" w:cs="Times New Roman" w:hint="eastAsia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3746571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770472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B93D83">
        <w:tc>
          <w:tcPr>
            <w:tcW w:w="562" w:type="dxa"/>
            <w:vAlign w:val="bottom"/>
          </w:tcPr>
          <w:p w:rsidR="00CE3CAF" w:rsidRPr="007C1A55" w:rsidRDefault="001474DA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5841" w:type="dxa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已设置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Windows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网络防火墙白名单。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2390088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5341825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2676131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CA78A8">
        <w:tc>
          <w:tcPr>
            <w:tcW w:w="562" w:type="dxa"/>
            <w:vAlign w:val="center"/>
          </w:tcPr>
          <w:p w:rsidR="00CE3CAF" w:rsidRPr="007C1A55" w:rsidRDefault="001474DA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5841" w:type="dxa"/>
            <w:vAlign w:val="center"/>
          </w:tcPr>
          <w:p w:rsidR="00CE3CAF" w:rsidRPr="008E7850" w:rsidRDefault="00702C00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已安装客户端，并客户端、</w:t>
            </w:r>
            <w:r w:rsidR="00E36303">
              <w:rPr>
                <w:rFonts w:ascii="Times New Roman" w:eastAsia="宋体" w:hAnsi="Times New Roman" w:cs="Times New Roman" w:hint="eastAsia"/>
                <w:noProof/>
                <w:snapToGrid w:val="0"/>
              </w:rPr>
              <w:t>机头机身嵌软版本。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8714964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9181038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21029799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  <w:p w:rsidR="00702C00" w:rsidRDefault="00702C00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客户端版本：</w:t>
            </w:r>
          </w:p>
          <w:p w:rsidR="00702C00" w:rsidRDefault="00702C00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</w:pPr>
          </w:p>
          <w:p w:rsidR="00702C00" w:rsidRDefault="00702C00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机头嵌软版本：</w:t>
            </w:r>
          </w:p>
          <w:p w:rsidR="00702C00" w:rsidRDefault="00702C00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</w:pPr>
          </w:p>
          <w:p w:rsidR="00702C00" w:rsidRDefault="00702C00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机身嵌软版本</w:t>
            </w:r>
            <w:r w:rsidR="00CA78A8"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：</w:t>
            </w:r>
          </w:p>
          <w:p w:rsidR="00CA78A8" w:rsidRDefault="00CA78A8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</w:pPr>
          </w:p>
        </w:tc>
      </w:tr>
      <w:tr w:rsidR="00CE3CAF" w:rsidRPr="008E7850" w:rsidTr="00E36303">
        <w:tc>
          <w:tcPr>
            <w:tcW w:w="562" w:type="dxa"/>
            <w:vAlign w:val="center"/>
          </w:tcPr>
          <w:p w:rsidR="00CE3CAF" w:rsidRPr="007C1A55" w:rsidRDefault="001474DA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5841" w:type="dxa"/>
            <w:vAlign w:val="center"/>
          </w:tcPr>
          <w:p w:rsidR="00CE3CAF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已配置对应设备序列号的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ISP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与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Setting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文件。记录设备序列号。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093389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3047361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2584883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  <w:p w:rsidR="00CE3CAF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设备序列号：</w:t>
            </w:r>
          </w:p>
        </w:tc>
      </w:tr>
      <w:tr w:rsidR="00CE3CAF" w:rsidRPr="008E7850" w:rsidTr="00B93D83">
        <w:tc>
          <w:tcPr>
            <w:tcW w:w="562" w:type="dxa"/>
            <w:vAlign w:val="bottom"/>
          </w:tcPr>
          <w:p w:rsidR="00CE3CAF" w:rsidRPr="007C1A55" w:rsidRDefault="001474DA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5841" w:type="dxa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已配置侧面相机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IP4</w:t>
            </w: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地址。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20099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3459815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4060405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B93D83">
        <w:tc>
          <w:tcPr>
            <w:tcW w:w="562" w:type="dxa"/>
            <w:vAlign w:val="bottom"/>
          </w:tcPr>
          <w:p w:rsidR="00CE3CAF" w:rsidRPr="007C1A55" w:rsidRDefault="00702C00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5841" w:type="dxa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已配置变倍镜，并完成验证。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3275975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17580228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2365472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B93D83">
        <w:tc>
          <w:tcPr>
            <w:tcW w:w="562" w:type="dxa"/>
            <w:vAlign w:val="bottom"/>
          </w:tcPr>
          <w:p w:rsidR="00CE3CAF" w:rsidRPr="007C1A55" w:rsidRDefault="00702C00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5841" w:type="dxa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机身开机正常并通过自检。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4502073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2215872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4963876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B93D83">
        <w:tc>
          <w:tcPr>
            <w:tcW w:w="562" w:type="dxa"/>
            <w:vAlign w:val="center"/>
          </w:tcPr>
          <w:p w:rsidR="00CE3CAF" w:rsidRPr="007C1A55" w:rsidRDefault="00702C00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5841" w:type="dxa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客户端启动成功。机身通过自检。</w:t>
            </w:r>
          </w:p>
        </w:tc>
        <w:tc>
          <w:tcPr>
            <w:tcW w:w="2977" w:type="dxa"/>
            <w:vAlign w:val="center"/>
          </w:tcPr>
          <w:p w:rsidR="00CE3CAF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9675732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2848768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7523472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CE3CAF" w:rsidRPr="008E7850" w:rsidTr="007C1A55">
        <w:tc>
          <w:tcPr>
            <w:tcW w:w="562" w:type="dxa"/>
            <w:vAlign w:val="center"/>
          </w:tcPr>
          <w:p w:rsidR="00CE3CAF" w:rsidRPr="007C1A55" w:rsidRDefault="00702C00" w:rsidP="00CE3CAF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11</w:t>
            </w:r>
          </w:p>
        </w:tc>
        <w:tc>
          <w:tcPr>
            <w:tcW w:w="5841" w:type="dxa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</w:rPr>
            </w:pPr>
            <w:r>
              <w:rPr>
                <w:rFonts w:ascii="Times New Roman" w:eastAsia="宋体" w:hAnsi="Times New Roman" w:cs="Times New Roman" w:hint="eastAsia"/>
                <w:noProof/>
                <w:snapToGrid w:val="0"/>
              </w:rPr>
              <w:t>佩戴无尘手套，将</w:t>
            </w:r>
            <w:r w:rsidRPr="008E7850">
              <w:rPr>
                <w:rFonts w:ascii="Times New Roman" w:eastAsia="宋体" w:hAnsi="Times New Roman" w:cs="Times New Roman"/>
                <w:noProof/>
                <w:snapToGrid w:val="0"/>
              </w:rPr>
              <w:t>物镜旋入机头对应位置。记录全部物镜倍率。</w:t>
            </w:r>
          </w:p>
        </w:tc>
        <w:tc>
          <w:tcPr>
            <w:tcW w:w="2977" w:type="dxa"/>
            <w:vAlign w:val="center"/>
          </w:tcPr>
          <w:p w:rsidR="00CE3CAF" w:rsidRPr="008E7850" w:rsidRDefault="002835A6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3602863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2746386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3086310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E3CAF" w:rsidRPr="007C1A55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CE3CAF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r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物镜倍率</w:t>
            </w:r>
            <w:r w:rsidRPr="008E7850">
              <w:rPr>
                <w:rFonts w:ascii="Times New Roman" w:eastAsia="宋体" w:hAnsi="Times New Roman" w:cs="Times New Roman" w:hint="eastAsia"/>
                <w:noProof/>
                <w:snapToGrid w:val="0"/>
                <w:szCs w:val="24"/>
              </w:rPr>
              <w:t>：</w:t>
            </w:r>
          </w:p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</w:p>
        </w:tc>
      </w:tr>
      <w:tr w:rsidR="00CE3CAF" w:rsidRPr="008E7850" w:rsidTr="00F635ED">
        <w:tc>
          <w:tcPr>
            <w:tcW w:w="9380" w:type="dxa"/>
            <w:gridSpan w:val="3"/>
            <w:vAlign w:val="center"/>
          </w:tcPr>
          <w:p w:rsidR="00CE3CAF" w:rsidRPr="008E7850" w:rsidRDefault="00CE3CAF" w:rsidP="00CE3CAF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bCs/>
                <w:snapToGrid w:val="0"/>
                <w:szCs w:val="24"/>
              </w:rPr>
            </w:pPr>
            <w:r w:rsidRPr="008E7850">
              <w:rPr>
                <w:rFonts w:ascii="Times New Roman" w:eastAsia="宋体" w:hAnsi="Times New Roman" w:cs="Times New Roman"/>
                <w:bCs/>
                <w:snapToGrid w:val="0"/>
                <w:szCs w:val="24"/>
              </w:rPr>
              <w:t>备注</w:t>
            </w:r>
            <w:r w:rsidRPr="008E7850">
              <w:rPr>
                <w:rFonts w:ascii="Times New Roman" w:eastAsia="宋体" w:hAnsi="Times New Roman" w:cs="Times New Roman" w:hint="eastAsia"/>
                <w:bCs/>
                <w:snapToGrid w:val="0"/>
                <w:szCs w:val="24"/>
              </w:rPr>
              <w:t>：</w:t>
            </w:r>
          </w:p>
        </w:tc>
      </w:tr>
    </w:tbl>
    <w:p w:rsidR="007C1A55" w:rsidRDefault="007C1A55">
      <w:pPr>
        <w:topLinePunct w:val="0"/>
        <w:adjustRightInd/>
        <w:snapToGrid/>
        <w:spacing w:before="0" w:after="0" w:line="240" w:lineRule="auto"/>
        <w:ind w:left="0"/>
        <w:rPr>
          <w:rFonts w:ascii="Times New Roman" w:eastAsia="宋体" w:hAnsi="Times New Roman" w:cs="Times New Roman"/>
          <w:bCs/>
          <w:noProof/>
          <w:kern w:val="0"/>
          <w:sz w:val="36"/>
          <w:szCs w:val="36"/>
        </w:rPr>
      </w:pPr>
      <w:r>
        <w:rPr>
          <w:rFonts w:ascii="Times New Roman" w:eastAsia="宋体" w:hAnsi="Times New Roman" w:cs="Times New Roman"/>
        </w:rPr>
        <w:br w:type="page"/>
      </w:r>
    </w:p>
    <w:p w:rsidR="00E71CAC" w:rsidRDefault="00146EBD" w:rsidP="00E71CAC">
      <w:pPr>
        <w:pStyle w:val="21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2D</w:t>
      </w:r>
      <w:r>
        <w:rPr>
          <w:rFonts w:ascii="Times New Roman" w:eastAsia="宋体" w:hAnsi="Times New Roman" w:cs="Times New Roman" w:hint="eastAsia"/>
          <w:lang w:eastAsia="zh-CN"/>
        </w:rPr>
        <w:t>测试确认清单</w:t>
      </w:r>
    </w:p>
    <w:p w:rsidR="000239CC" w:rsidRDefault="000239CC" w:rsidP="000239CC">
      <w:pPr>
        <w:pStyle w:val="31"/>
        <w:ind w:left="0"/>
      </w:pPr>
      <w:r>
        <w:t>30</w:t>
      </w:r>
      <w:r>
        <w:rPr>
          <w:rFonts w:hint="eastAsia"/>
        </w:rPr>
        <w:t>×测试</w:t>
      </w:r>
    </w:p>
    <w:tbl>
      <w:tblPr>
        <w:tblStyle w:val="a7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5846"/>
        <w:gridCol w:w="2973"/>
      </w:tblGrid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0239CC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本小节是否适用此系统配置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2835A6" w:rsidP="000239CC">
            <w:pPr>
              <w:pStyle w:val="TableText"/>
              <w:rPr>
                <w:rFonts w:ascii="Times New Roman" w:eastAsia="宋体" w:hAnsi="Times New Roman" w:cs="Times New Roman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</w:rPr>
                <w:id w:val="1094670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13919306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4392615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不适用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备注</w:t>
            </w:r>
            <w:r w:rsidR="00093E49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0239CC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安装信息确认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0239CC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5846" w:type="dxa"/>
            <w:vAlign w:val="center"/>
          </w:tcPr>
          <w:p w:rsidR="000239CC" w:rsidRPr="00702C19" w:rsidRDefault="00392445" w:rsidP="000239CC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模式切换为</w:t>
            </w:r>
            <w:r>
              <w:rPr>
                <w:rFonts w:ascii="Times New Roman" w:eastAsia="宋体" w:hAnsi="Times New Roman" w:cs="Times New Roman" w:hint="eastAsia"/>
              </w:rPr>
              <w:t>2D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0239CC">
              <w:rPr>
                <w:rFonts w:ascii="Times New Roman" w:eastAsia="宋体" w:hAnsi="Times New Roman" w:cs="Times New Roman" w:hint="eastAsia"/>
              </w:rPr>
              <w:t>物镜倍率切换至</w:t>
            </w:r>
            <w:r w:rsidR="000239CC">
              <w:rPr>
                <w:rFonts w:ascii="Times New Roman" w:eastAsia="宋体" w:hAnsi="Times New Roman" w:cs="Times New Roman" w:hint="eastAsia"/>
              </w:rPr>
              <w:t>3</w:t>
            </w:r>
            <w:r w:rsidR="000239CC">
              <w:rPr>
                <w:rFonts w:ascii="Times New Roman" w:eastAsia="宋体" w:hAnsi="Times New Roman" w:cs="Times New Roman"/>
              </w:rPr>
              <w:t>0</w:t>
            </w:r>
            <w:r w:rsidR="000239CC">
              <w:rPr>
                <w:rFonts w:ascii="Times New Roman" w:eastAsia="宋体" w:hAnsi="Times New Roman" w:cs="Times New Roman" w:hint="eastAsia"/>
              </w:rPr>
              <w:t>×，</w:t>
            </w:r>
            <w:r w:rsidR="007C1A55">
              <w:rPr>
                <w:rFonts w:ascii="Times New Roman" w:eastAsia="宋体" w:hAnsi="Times New Roman" w:cs="Times New Roman" w:hint="eastAsia"/>
              </w:rPr>
              <w:t>2D</w:t>
            </w:r>
            <w:r w:rsidR="007C1A55">
              <w:rPr>
                <w:rFonts w:ascii="Times New Roman" w:eastAsia="宋体" w:hAnsi="Times New Roman" w:cs="Times New Roman" w:hint="eastAsia"/>
              </w:rPr>
              <w:t>标定板</w:t>
            </w:r>
            <w:r w:rsidR="000239CC">
              <w:rPr>
                <w:rFonts w:ascii="Times New Roman" w:eastAsia="宋体" w:hAnsi="Times New Roman" w:cs="Times New Roman" w:hint="eastAsia"/>
              </w:rPr>
              <w:t>置于载物台中央</w:t>
            </w:r>
            <w:r w:rsidR="000239CC" w:rsidRPr="00702C19">
              <w:rPr>
                <w:rFonts w:ascii="Times New Roman" w:eastAsia="宋体" w:hAnsi="Times New Roman" w:cs="Times New Roman"/>
              </w:rPr>
              <w:t>。</w:t>
            </w:r>
          </w:p>
        </w:tc>
        <w:tc>
          <w:tcPr>
            <w:tcW w:w="2973" w:type="dxa"/>
            <w:vAlign w:val="center"/>
          </w:tcPr>
          <w:p w:rsidR="000239CC" w:rsidRPr="00702C19" w:rsidRDefault="002835A6" w:rsidP="000239CC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656743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6246256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4080026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0239CC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5846" w:type="dxa"/>
            <w:vAlign w:val="center"/>
          </w:tcPr>
          <w:p w:rsidR="000239CC" w:rsidRPr="00702C19" w:rsidRDefault="000239CC" w:rsidP="002835A6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30</w:t>
            </w:r>
            <w:r>
              <w:rPr>
                <w:rFonts w:ascii="Times New Roman" w:eastAsia="宋体" w:hAnsi="Times New Roman" w:cs="Times New Roman" w:hint="eastAsia"/>
              </w:rPr>
              <w:t>倍率下，</w:t>
            </w:r>
            <w:r w:rsidR="0080268A">
              <w:rPr>
                <w:rFonts w:ascii="Times New Roman" w:eastAsia="宋体" w:hAnsi="Times New Roman" w:cs="Times New Roman" w:hint="eastAsia"/>
              </w:rPr>
              <w:t>测定</w:t>
            </w:r>
            <w:r w:rsidR="001D4C34" w:rsidRPr="001D4C34">
              <w:rPr>
                <w:rFonts w:ascii="Times New Roman" w:eastAsia="宋体" w:hAnsi="Times New Roman" w:cs="Times New Roman" w:hint="eastAsia"/>
                <w:b/>
              </w:rPr>
              <w:t>明场</w:t>
            </w:r>
            <w:r w:rsidR="001D4C34">
              <w:rPr>
                <w:rFonts w:ascii="Times New Roman" w:eastAsia="宋体" w:hAnsi="Times New Roman" w:cs="Times New Roman" w:hint="eastAsia"/>
              </w:rPr>
              <w:t>条件下</w:t>
            </w:r>
            <w:r w:rsidR="002835A6">
              <w:rPr>
                <w:rFonts w:ascii="Times New Roman" w:eastAsia="宋体" w:hAnsi="Times New Roman" w:cs="Times New Roman" w:hint="eastAsia"/>
              </w:rPr>
              <w:t>靶标</w:t>
            </w:r>
            <w:r w:rsidR="002835A6">
              <w:rPr>
                <w:rFonts w:ascii="Times New Roman" w:eastAsia="宋体" w:hAnsi="Times New Roman" w:cs="Times New Roman" w:hint="eastAsia"/>
              </w:rPr>
              <w:t>2000</w:t>
            </w:r>
            <w:r w:rsidR="002835A6">
              <w:rPr>
                <w:rFonts w:ascii="Times New Roman" w:eastAsia="宋体" w:hAnsi="Times New Roman" w:cs="Times New Roman"/>
              </w:rPr>
              <w:t xml:space="preserve"> μm</w:t>
            </w:r>
            <w:r w:rsidR="002835A6">
              <w:rPr>
                <w:rFonts w:ascii="Times New Roman" w:eastAsia="宋体" w:hAnsi="Times New Roman" w:cs="Times New Roman" w:hint="eastAsia"/>
              </w:rPr>
              <w:t>偏差值小于</w:t>
            </w:r>
            <w:r w:rsidR="002835A6">
              <w:rPr>
                <w:rFonts w:ascii="Times New Roman" w:eastAsia="宋体" w:hAnsi="Times New Roman" w:cs="Times New Roman" w:hint="eastAsia"/>
              </w:rPr>
              <w:t>1%</w:t>
            </w:r>
            <w:r>
              <w:rPr>
                <w:rFonts w:ascii="Times New Roman" w:eastAsia="宋体" w:hAnsi="Times New Roman" w:cs="Times New Roman" w:hint="eastAsia"/>
              </w:rPr>
              <w:t>（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标准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2000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±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20</w:t>
            </w:r>
            <w:r>
              <w:rPr>
                <w:rFonts w:ascii="Times New Roman" w:eastAsia="宋体" w:hAnsi="Times New Roman" w:cs="Times New Roman" w:hint="eastAsia"/>
              </w:rPr>
              <w:t>）。记录测定距离数值</w:t>
            </w:r>
            <w:r w:rsidR="001D4C34">
              <w:rPr>
                <w:rFonts w:ascii="Times New Roman" w:eastAsia="宋体" w:hAnsi="Times New Roman" w:cs="Times New Roman" w:hint="eastAsia"/>
              </w:rPr>
              <w:t>3</w:t>
            </w:r>
            <w:r w:rsidR="001D4C34">
              <w:rPr>
                <w:rFonts w:ascii="Times New Roman" w:eastAsia="宋体" w:hAnsi="Times New Roman" w:cs="Times New Roman" w:hint="eastAsia"/>
              </w:rPr>
              <w:t>次，分别记录测试值</w:t>
            </w:r>
            <w:r w:rsidR="00A940E2">
              <w:rPr>
                <w:rFonts w:ascii="Times New Roman" w:eastAsia="宋体" w:hAnsi="Times New Roman" w:cs="Times New Roman" w:hint="eastAsia"/>
              </w:rPr>
              <w:t>并截图保存，</w:t>
            </w:r>
            <w:r w:rsidR="001D4C34">
              <w:rPr>
                <w:rFonts w:ascii="Times New Roman" w:eastAsia="宋体" w:hAnsi="Times New Roman" w:cs="Times New Roman" w:hint="eastAsia"/>
              </w:rPr>
              <w:t>计算平均值、偏差范围。</w:t>
            </w:r>
          </w:p>
        </w:tc>
        <w:tc>
          <w:tcPr>
            <w:tcW w:w="2973" w:type="dxa"/>
            <w:vAlign w:val="center"/>
          </w:tcPr>
          <w:p w:rsidR="00C2050D" w:rsidRDefault="002835A6" w:rsidP="000239CC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21325382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通过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8940386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不通过</w:t>
            </w:r>
          </w:p>
          <w:p w:rsidR="000239CC" w:rsidRPr="00702C19" w:rsidRDefault="002835A6" w:rsidP="000239CC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3296009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  <w:p w:rsidR="000239CC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次</w:t>
            </w:r>
            <w:r w:rsidR="000239CC">
              <w:rPr>
                <w:rFonts w:ascii="Times New Roman" w:eastAsia="宋体" w:hAnsi="Times New Roman" w:cs="Times New Roman" w:hint="eastAsia"/>
              </w:rPr>
              <w:t>距离</w:t>
            </w:r>
            <w:r w:rsidR="000239CC"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平均距离：</w:t>
            </w:r>
          </w:p>
          <w:p w:rsidR="00387EC9" w:rsidRPr="00702C19" w:rsidRDefault="00387EC9" w:rsidP="00387EC9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平均偏差：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0239CC" w:rsidP="000239CC">
            <w:pPr>
              <w:pStyle w:val="TableHeading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093E49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0239CC" w:rsidRDefault="000239CC" w:rsidP="000239CC">
      <w:pPr>
        <w:pStyle w:val="31"/>
        <w:ind w:left="0"/>
      </w:pPr>
      <w:r>
        <w:t>300</w:t>
      </w:r>
      <w:r>
        <w:rPr>
          <w:rFonts w:hint="eastAsia"/>
        </w:rPr>
        <w:t>×测试</w:t>
      </w:r>
    </w:p>
    <w:tbl>
      <w:tblPr>
        <w:tblStyle w:val="a7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5846"/>
        <w:gridCol w:w="2973"/>
      </w:tblGrid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本小节是否适用此系统配置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2835A6" w:rsidP="004E472D">
            <w:pPr>
              <w:pStyle w:val="TableText"/>
              <w:rPr>
                <w:rFonts w:ascii="Times New Roman" w:eastAsia="宋体" w:hAnsi="Times New Roman" w:cs="Times New Roman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</w:rPr>
                <w:id w:val="-20869841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15472877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19341257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不适用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安装信息确认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5846" w:type="dxa"/>
            <w:vAlign w:val="center"/>
          </w:tcPr>
          <w:p w:rsidR="000239CC" w:rsidRPr="00702C19" w:rsidRDefault="00392445" w:rsidP="00392445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模式切换为</w:t>
            </w:r>
            <w:r>
              <w:rPr>
                <w:rFonts w:ascii="Times New Roman" w:eastAsia="宋体" w:hAnsi="Times New Roman" w:cs="Times New Roman" w:hint="eastAsia"/>
              </w:rPr>
              <w:t>2D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0239CC">
              <w:rPr>
                <w:rFonts w:ascii="Times New Roman" w:eastAsia="宋体" w:hAnsi="Times New Roman" w:cs="Times New Roman" w:hint="eastAsia"/>
              </w:rPr>
              <w:t>物镜倍率切换至</w:t>
            </w:r>
            <w:r w:rsidR="000239CC">
              <w:rPr>
                <w:rFonts w:ascii="Times New Roman" w:eastAsia="宋体" w:hAnsi="Times New Roman" w:cs="Times New Roman"/>
              </w:rPr>
              <w:t>300</w:t>
            </w:r>
            <w:r w:rsidR="000239CC">
              <w:rPr>
                <w:rFonts w:ascii="Times New Roman" w:eastAsia="宋体" w:hAnsi="Times New Roman" w:cs="Times New Roman" w:hint="eastAsia"/>
              </w:rPr>
              <w:t>×，</w:t>
            </w:r>
            <w:r w:rsidR="007C1A55">
              <w:rPr>
                <w:rFonts w:ascii="Times New Roman" w:eastAsia="宋体" w:hAnsi="Times New Roman" w:cs="Times New Roman" w:hint="eastAsia"/>
              </w:rPr>
              <w:t>2D</w:t>
            </w:r>
            <w:r w:rsidR="007C1A55">
              <w:rPr>
                <w:rFonts w:ascii="Times New Roman" w:eastAsia="宋体" w:hAnsi="Times New Roman" w:cs="Times New Roman" w:hint="eastAsia"/>
              </w:rPr>
              <w:t>标定板</w:t>
            </w:r>
            <w:r w:rsidR="000239CC">
              <w:rPr>
                <w:rFonts w:ascii="Times New Roman" w:eastAsia="宋体" w:hAnsi="Times New Roman" w:cs="Times New Roman" w:hint="eastAsia"/>
              </w:rPr>
              <w:t>置于载物台中央</w:t>
            </w:r>
            <w:r w:rsidR="000239CC" w:rsidRPr="00702C19">
              <w:rPr>
                <w:rFonts w:ascii="Times New Roman" w:eastAsia="宋体" w:hAnsi="Times New Roman" w:cs="Times New Roman"/>
              </w:rPr>
              <w:t>。</w:t>
            </w:r>
          </w:p>
        </w:tc>
        <w:tc>
          <w:tcPr>
            <w:tcW w:w="2973" w:type="dxa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6991178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1817473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3802517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5846" w:type="dxa"/>
            <w:vAlign w:val="center"/>
          </w:tcPr>
          <w:p w:rsidR="000239CC" w:rsidRPr="00702C19" w:rsidRDefault="0080268A" w:rsidP="00C2050D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300</w:t>
            </w:r>
            <w:r>
              <w:rPr>
                <w:rFonts w:ascii="Times New Roman" w:eastAsia="宋体" w:hAnsi="Times New Roman" w:cs="Times New Roman" w:hint="eastAsia"/>
              </w:rPr>
              <w:t>倍率下，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测定</w:t>
            </w:r>
            <w:r w:rsidR="002835A6" w:rsidRPr="002835A6">
              <w:rPr>
                <w:rFonts w:ascii="Times New Roman" w:eastAsia="宋体" w:hAnsi="Times New Roman" w:cs="Times New Roman" w:hint="eastAsia"/>
                <w:b/>
              </w:rPr>
              <w:t>明场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下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 xml:space="preserve">500 </w:t>
            </w:r>
            <w:r w:rsidR="002835A6">
              <w:rPr>
                <w:rFonts w:ascii="Times New Roman" w:eastAsia="宋体" w:hAnsi="Times New Roman" w:cs="Times New Roman"/>
              </w:rPr>
              <w:t>μm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偏差值小于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1%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（标准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500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±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5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）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  <w:r w:rsidR="00387EC9">
              <w:rPr>
                <w:rFonts w:ascii="Times New Roman" w:eastAsia="宋体" w:hAnsi="Times New Roman" w:cs="Times New Roman" w:hint="eastAsia"/>
              </w:rPr>
              <w:t>记录测定距离数值</w:t>
            </w:r>
            <w:r w:rsidR="00387EC9">
              <w:rPr>
                <w:rFonts w:ascii="Times New Roman" w:eastAsia="宋体" w:hAnsi="Times New Roman" w:cs="Times New Roman" w:hint="eastAsia"/>
              </w:rPr>
              <w:t>3</w:t>
            </w:r>
            <w:r w:rsidR="00387EC9">
              <w:rPr>
                <w:rFonts w:ascii="Times New Roman" w:eastAsia="宋体" w:hAnsi="Times New Roman" w:cs="Times New Roman" w:hint="eastAsia"/>
              </w:rPr>
              <w:t>次，分别记录测试值</w:t>
            </w:r>
            <w:r w:rsidR="00A940E2">
              <w:rPr>
                <w:rFonts w:ascii="Times New Roman" w:eastAsia="宋体" w:hAnsi="Times New Roman" w:cs="Times New Roman" w:hint="eastAsia"/>
              </w:rPr>
              <w:t>并截图保存，</w:t>
            </w:r>
            <w:r w:rsidR="00387EC9">
              <w:rPr>
                <w:rFonts w:ascii="Times New Roman" w:eastAsia="宋体" w:hAnsi="Times New Roman" w:cs="Times New Roman" w:hint="eastAsia"/>
              </w:rPr>
              <w:t>计算平均值、偏差范围。</w:t>
            </w:r>
          </w:p>
        </w:tc>
        <w:tc>
          <w:tcPr>
            <w:tcW w:w="2973" w:type="dxa"/>
            <w:vAlign w:val="center"/>
          </w:tcPr>
          <w:p w:rsid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7560863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通过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21031664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不通过</w:t>
            </w:r>
          </w:p>
          <w:p w:rsidR="000239CC" w:rsidRP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9237151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平均距离：</w:t>
            </w:r>
          </w:p>
          <w:p w:rsidR="000239CC" w:rsidRPr="00702C19" w:rsidRDefault="00387EC9" w:rsidP="00387EC9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平均偏差：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0239CC" w:rsidRDefault="000239CC" w:rsidP="000239CC">
      <w:pPr>
        <w:pStyle w:val="31"/>
        <w:ind w:left="0"/>
      </w:pPr>
      <w:r>
        <w:lastRenderedPageBreak/>
        <w:t>700</w:t>
      </w:r>
      <w:r>
        <w:rPr>
          <w:rFonts w:hint="eastAsia"/>
        </w:rPr>
        <w:t>×测试</w:t>
      </w:r>
    </w:p>
    <w:tbl>
      <w:tblPr>
        <w:tblStyle w:val="a7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5846"/>
        <w:gridCol w:w="2973"/>
      </w:tblGrid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本小节是否适用此系统配置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</w:rPr>
                <w:id w:val="-12980589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5459054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8273566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不适用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安装信息确认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5846" w:type="dxa"/>
            <w:vAlign w:val="center"/>
          </w:tcPr>
          <w:p w:rsidR="000239CC" w:rsidRPr="00702C19" w:rsidRDefault="00392445" w:rsidP="000239CC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模式切换为</w:t>
            </w:r>
            <w:r>
              <w:rPr>
                <w:rFonts w:ascii="Times New Roman" w:eastAsia="宋体" w:hAnsi="Times New Roman" w:cs="Times New Roman" w:hint="eastAsia"/>
              </w:rPr>
              <w:t>2D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0239CC">
              <w:rPr>
                <w:rFonts w:ascii="Times New Roman" w:eastAsia="宋体" w:hAnsi="Times New Roman" w:cs="Times New Roman" w:hint="eastAsia"/>
              </w:rPr>
              <w:t>物镜倍率切换至</w:t>
            </w:r>
            <w:r w:rsidR="000239CC">
              <w:rPr>
                <w:rFonts w:ascii="Times New Roman" w:eastAsia="宋体" w:hAnsi="Times New Roman" w:cs="Times New Roman" w:hint="eastAsia"/>
              </w:rPr>
              <w:t>7</w:t>
            </w:r>
            <w:r w:rsidR="000239CC">
              <w:rPr>
                <w:rFonts w:ascii="Times New Roman" w:eastAsia="宋体" w:hAnsi="Times New Roman" w:cs="Times New Roman"/>
              </w:rPr>
              <w:t>00</w:t>
            </w:r>
            <w:r w:rsidR="000239CC">
              <w:rPr>
                <w:rFonts w:ascii="Times New Roman" w:eastAsia="宋体" w:hAnsi="Times New Roman" w:cs="Times New Roman" w:hint="eastAsia"/>
              </w:rPr>
              <w:t>×，</w:t>
            </w:r>
            <w:r w:rsidR="007C1A55">
              <w:rPr>
                <w:rFonts w:ascii="Times New Roman" w:eastAsia="宋体" w:hAnsi="Times New Roman" w:cs="Times New Roman" w:hint="eastAsia"/>
              </w:rPr>
              <w:t>2D</w:t>
            </w:r>
            <w:r w:rsidR="007C1A55">
              <w:rPr>
                <w:rFonts w:ascii="Times New Roman" w:eastAsia="宋体" w:hAnsi="Times New Roman" w:cs="Times New Roman" w:hint="eastAsia"/>
              </w:rPr>
              <w:t>标定板</w:t>
            </w:r>
            <w:r w:rsidR="000239CC">
              <w:rPr>
                <w:rFonts w:ascii="Times New Roman" w:eastAsia="宋体" w:hAnsi="Times New Roman" w:cs="Times New Roman" w:hint="eastAsia"/>
              </w:rPr>
              <w:t>置于载物台中央</w:t>
            </w:r>
            <w:r w:rsidR="000239CC" w:rsidRPr="00702C19">
              <w:rPr>
                <w:rFonts w:ascii="Times New Roman" w:eastAsia="宋体" w:hAnsi="Times New Roman" w:cs="Times New Roman"/>
              </w:rPr>
              <w:t>。</w:t>
            </w:r>
          </w:p>
        </w:tc>
        <w:tc>
          <w:tcPr>
            <w:tcW w:w="2973" w:type="dxa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0648446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5561622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6633204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5846" w:type="dxa"/>
            <w:vAlign w:val="center"/>
          </w:tcPr>
          <w:p w:rsidR="000239CC" w:rsidRPr="00702C19" w:rsidRDefault="0080268A" w:rsidP="000239CC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700</w:t>
            </w:r>
            <w:r>
              <w:rPr>
                <w:rFonts w:ascii="Times New Roman" w:eastAsia="宋体" w:hAnsi="Times New Roman" w:cs="Times New Roman" w:hint="eastAsia"/>
              </w:rPr>
              <w:t>倍率下，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测定</w:t>
            </w:r>
            <w:r w:rsidR="002835A6" w:rsidRPr="002835A6">
              <w:rPr>
                <w:rFonts w:ascii="Times New Roman" w:eastAsia="宋体" w:hAnsi="Times New Roman" w:cs="Times New Roman" w:hint="eastAsia"/>
                <w:b/>
              </w:rPr>
              <w:t>明场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下</w:t>
            </w:r>
            <w:r w:rsidR="002835A6">
              <w:rPr>
                <w:rFonts w:ascii="Times New Roman" w:eastAsia="宋体" w:hAnsi="Times New Roman" w:cs="Times New Roman" w:hint="eastAsia"/>
              </w:rPr>
              <w:t>2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 xml:space="preserve">00 </w:t>
            </w:r>
            <w:r w:rsidR="002835A6">
              <w:rPr>
                <w:rFonts w:ascii="Times New Roman" w:eastAsia="宋体" w:hAnsi="Times New Roman" w:cs="Times New Roman"/>
              </w:rPr>
              <w:t>μm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偏差值小于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1%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（标准</w:t>
            </w:r>
            <w:r w:rsidR="002835A6">
              <w:rPr>
                <w:rFonts w:ascii="Times New Roman" w:eastAsia="宋体" w:hAnsi="Times New Roman" w:cs="Times New Roman" w:hint="eastAsia"/>
              </w:rPr>
              <w:t>2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00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±</w:t>
            </w:r>
            <w:r w:rsidR="002835A6">
              <w:rPr>
                <w:rFonts w:ascii="Times New Roman" w:eastAsia="宋体" w:hAnsi="Times New Roman" w:cs="Times New Roman" w:hint="eastAsia"/>
              </w:rPr>
              <w:t>2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）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  <w:r w:rsidR="00387EC9">
              <w:rPr>
                <w:rFonts w:ascii="Times New Roman" w:eastAsia="宋体" w:hAnsi="Times New Roman" w:cs="Times New Roman" w:hint="eastAsia"/>
              </w:rPr>
              <w:t>记录测定距离数值</w:t>
            </w:r>
            <w:r w:rsidR="00387EC9">
              <w:rPr>
                <w:rFonts w:ascii="Times New Roman" w:eastAsia="宋体" w:hAnsi="Times New Roman" w:cs="Times New Roman" w:hint="eastAsia"/>
              </w:rPr>
              <w:t>3</w:t>
            </w:r>
            <w:r w:rsidR="00387EC9">
              <w:rPr>
                <w:rFonts w:ascii="Times New Roman" w:eastAsia="宋体" w:hAnsi="Times New Roman" w:cs="Times New Roman" w:hint="eastAsia"/>
              </w:rPr>
              <w:t>次，分别记录测试值</w:t>
            </w:r>
            <w:r w:rsidR="00A940E2">
              <w:rPr>
                <w:rFonts w:ascii="Times New Roman" w:eastAsia="宋体" w:hAnsi="Times New Roman" w:cs="Times New Roman" w:hint="eastAsia"/>
              </w:rPr>
              <w:t>并截图保存，</w:t>
            </w:r>
            <w:r w:rsidR="00387EC9">
              <w:rPr>
                <w:rFonts w:ascii="Times New Roman" w:eastAsia="宋体" w:hAnsi="Times New Roman" w:cs="Times New Roman" w:hint="eastAsia"/>
              </w:rPr>
              <w:t>计算平均值、偏差范围。</w:t>
            </w:r>
          </w:p>
        </w:tc>
        <w:tc>
          <w:tcPr>
            <w:tcW w:w="2973" w:type="dxa"/>
            <w:vAlign w:val="center"/>
          </w:tcPr>
          <w:p w:rsid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5270152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通过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6103118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不通过</w:t>
            </w:r>
          </w:p>
          <w:p w:rsidR="000239CC" w:rsidRP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0557675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平均距离：</w:t>
            </w:r>
          </w:p>
          <w:p w:rsidR="000239CC" w:rsidRPr="00702C19" w:rsidRDefault="00387EC9" w:rsidP="00387EC9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平均偏差：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0239CC" w:rsidRDefault="000239CC" w:rsidP="00C054C3">
      <w:pPr>
        <w:pStyle w:val="31"/>
        <w:ind w:left="0"/>
      </w:pPr>
      <w:r>
        <w:t>1500</w:t>
      </w:r>
      <w:r>
        <w:rPr>
          <w:rFonts w:hint="eastAsia"/>
        </w:rPr>
        <w:t>×测试</w:t>
      </w:r>
    </w:p>
    <w:tbl>
      <w:tblPr>
        <w:tblStyle w:val="a7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5846"/>
        <w:gridCol w:w="2973"/>
      </w:tblGrid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本小节是否适用此系统配置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</w:rPr>
                <w:id w:val="-10095110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3657557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5701974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不适用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安装信息确认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5846" w:type="dxa"/>
            <w:vAlign w:val="center"/>
          </w:tcPr>
          <w:p w:rsidR="000239CC" w:rsidRPr="00702C19" w:rsidRDefault="00392445" w:rsidP="000239CC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模式切换为</w:t>
            </w:r>
            <w:r>
              <w:rPr>
                <w:rFonts w:ascii="Times New Roman" w:eastAsia="宋体" w:hAnsi="Times New Roman" w:cs="Times New Roman" w:hint="eastAsia"/>
              </w:rPr>
              <w:t>2D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0239CC">
              <w:rPr>
                <w:rFonts w:ascii="Times New Roman" w:eastAsia="宋体" w:hAnsi="Times New Roman" w:cs="Times New Roman" w:hint="eastAsia"/>
              </w:rPr>
              <w:t>物镜倍率切换至</w:t>
            </w:r>
            <w:r w:rsidR="000239CC">
              <w:rPr>
                <w:rFonts w:ascii="Times New Roman" w:eastAsia="宋体" w:hAnsi="Times New Roman" w:cs="Times New Roman"/>
              </w:rPr>
              <w:t>1500</w:t>
            </w:r>
            <w:r w:rsidR="000239CC">
              <w:rPr>
                <w:rFonts w:ascii="Times New Roman" w:eastAsia="宋体" w:hAnsi="Times New Roman" w:cs="Times New Roman" w:hint="eastAsia"/>
              </w:rPr>
              <w:t>×，</w:t>
            </w:r>
            <w:r w:rsidR="007C1A55">
              <w:rPr>
                <w:rFonts w:ascii="Times New Roman" w:eastAsia="宋体" w:hAnsi="Times New Roman" w:cs="Times New Roman" w:hint="eastAsia"/>
              </w:rPr>
              <w:t>2D</w:t>
            </w:r>
            <w:r w:rsidR="007C1A55">
              <w:rPr>
                <w:rFonts w:ascii="Times New Roman" w:eastAsia="宋体" w:hAnsi="Times New Roman" w:cs="Times New Roman" w:hint="eastAsia"/>
              </w:rPr>
              <w:t>标定板</w:t>
            </w:r>
            <w:r w:rsidR="000239CC">
              <w:rPr>
                <w:rFonts w:ascii="Times New Roman" w:eastAsia="宋体" w:hAnsi="Times New Roman" w:cs="Times New Roman" w:hint="eastAsia"/>
              </w:rPr>
              <w:t>置于载物台中央</w:t>
            </w:r>
            <w:r w:rsidR="000239CC" w:rsidRPr="00702C19">
              <w:rPr>
                <w:rFonts w:ascii="Times New Roman" w:eastAsia="宋体" w:hAnsi="Times New Roman" w:cs="Times New Roman"/>
              </w:rPr>
              <w:t>。</w:t>
            </w:r>
          </w:p>
        </w:tc>
        <w:tc>
          <w:tcPr>
            <w:tcW w:w="2973" w:type="dxa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4322057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679030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4292397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5846" w:type="dxa"/>
            <w:vAlign w:val="center"/>
          </w:tcPr>
          <w:p w:rsidR="000239CC" w:rsidRPr="00702C19" w:rsidRDefault="0080268A" w:rsidP="0080268A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1500</w:t>
            </w:r>
            <w:r>
              <w:rPr>
                <w:rFonts w:ascii="Times New Roman" w:eastAsia="宋体" w:hAnsi="Times New Roman" w:cs="Times New Roman" w:hint="eastAsia"/>
              </w:rPr>
              <w:t>倍率下，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测定</w:t>
            </w:r>
            <w:r w:rsidR="002835A6" w:rsidRPr="002835A6">
              <w:rPr>
                <w:rFonts w:ascii="Times New Roman" w:eastAsia="宋体" w:hAnsi="Times New Roman" w:cs="Times New Roman" w:hint="eastAsia"/>
                <w:b/>
              </w:rPr>
              <w:t>明场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下</w:t>
            </w:r>
            <w:r w:rsidR="002835A6">
              <w:rPr>
                <w:rFonts w:ascii="Times New Roman" w:eastAsia="宋体" w:hAnsi="Times New Roman" w:cs="Times New Roman" w:hint="eastAsia"/>
              </w:rPr>
              <w:t>1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 xml:space="preserve">00 </w:t>
            </w:r>
            <w:r w:rsidR="002835A6">
              <w:rPr>
                <w:rFonts w:ascii="Times New Roman" w:eastAsia="宋体" w:hAnsi="Times New Roman" w:cs="Times New Roman"/>
              </w:rPr>
              <w:t>μm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偏差值小于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1%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（标准</w:t>
            </w:r>
            <w:r w:rsidR="002835A6">
              <w:rPr>
                <w:rFonts w:ascii="Times New Roman" w:eastAsia="宋体" w:hAnsi="Times New Roman" w:cs="Times New Roman" w:hint="eastAsia"/>
              </w:rPr>
              <w:t>1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00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±</w:t>
            </w:r>
            <w:r w:rsidR="002835A6">
              <w:rPr>
                <w:rFonts w:ascii="Times New Roman" w:eastAsia="宋体" w:hAnsi="Times New Roman" w:cs="Times New Roman" w:hint="eastAsia"/>
              </w:rPr>
              <w:t>1</w:t>
            </w:r>
            <w:r w:rsidR="002835A6" w:rsidRPr="002835A6">
              <w:rPr>
                <w:rFonts w:ascii="Times New Roman" w:eastAsia="宋体" w:hAnsi="Times New Roman" w:cs="Times New Roman" w:hint="eastAsia"/>
              </w:rPr>
              <w:t>）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  <w:r w:rsidR="00387EC9">
              <w:rPr>
                <w:rFonts w:ascii="Times New Roman" w:eastAsia="宋体" w:hAnsi="Times New Roman" w:cs="Times New Roman" w:hint="eastAsia"/>
              </w:rPr>
              <w:t>记录测定距离数值</w:t>
            </w:r>
            <w:r w:rsidR="00387EC9">
              <w:rPr>
                <w:rFonts w:ascii="Times New Roman" w:eastAsia="宋体" w:hAnsi="Times New Roman" w:cs="Times New Roman" w:hint="eastAsia"/>
              </w:rPr>
              <w:t>3</w:t>
            </w:r>
            <w:r w:rsidR="00387EC9">
              <w:rPr>
                <w:rFonts w:ascii="Times New Roman" w:eastAsia="宋体" w:hAnsi="Times New Roman" w:cs="Times New Roman" w:hint="eastAsia"/>
              </w:rPr>
              <w:t>次，分别记录测试值</w:t>
            </w:r>
            <w:r w:rsidR="00A940E2">
              <w:rPr>
                <w:rFonts w:ascii="Times New Roman" w:eastAsia="宋体" w:hAnsi="Times New Roman" w:cs="Times New Roman" w:hint="eastAsia"/>
              </w:rPr>
              <w:t>并截图保存，</w:t>
            </w:r>
            <w:r w:rsidR="00387EC9">
              <w:rPr>
                <w:rFonts w:ascii="Times New Roman" w:eastAsia="宋体" w:hAnsi="Times New Roman" w:cs="Times New Roman" w:hint="eastAsia"/>
              </w:rPr>
              <w:t>计算平均值、偏差范围。</w:t>
            </w:r>
          </w:p>
        </w:tc>
        <w:tc>
          <w:tcPr>
            <w:tcW w:w="2973" w:type="dxa"/>
            <w:vAlign w:val="center"/>
          </w:tcPr>
          <w:p w:rsid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1896804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通过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837503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不通过</w:t>
            </w:r>
          </w:p>
          <w:p w:rsidR="00C2050D" w:rsidRP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5775921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平均距离：</w:t>
            </w:r>
          </w:p>
          <w:p w:rsidR="000239CC" w:rsidRPr="00702C19" w:rsidRDefault="00387EC9" w:rsidP="00387EC9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平均偏差：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D46DCB" w:rsidRDefault="00C054C3">
      <w:pPr>
        <w:topLinePunct w:val="0"/>
        <w:adjustRightInd/>
        <w:snapToGrid/>
        <w:spacing w:before="0" w:after="0" w:line="240" w:lineRule="auto"/>
        <w:ind w:left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:rsidR="000239CC" w:rsidRPr="000239CC" w:rsidRDefault="000239CC" w:rsidP="00C054C3">
      <w:pPr>
        <w:pStyle w:val="21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3</w:t>
      </w:r>
      <w:r w:rsidRPr="000239CC">
        <w:rPr>
          <w:rFonts w:ascii="Times New Roman" w:eastAsia="宋体" w:hAnsi="Times New Roman" w:cs="Times New Roman" w:hint="eastAsia"/>
          <w:lang w:eastAsia="zh-CN"/>
        </w:rPr>
        <w:t>D</w:t>
      </w:r>
      <w:r w:rsidRPr="000239CC">
        <w:rPr>
          <w:rFonts w:ascii="Times New Roman" w:eastAsia="宋体" w:hAnsi="Times New Roman" w:cs="Times New Roman" w:hint="eastAsia"/>
          <w:lang w:eastAsia="zh-CN"/>
        </w:rPr>
        <w:t>测试确认清单</w:t>
      </w:r>
    </w:p>
    <w:tbl>
      <w:tblPr>
        <w:tblStyle w:val="a7"/>
        <w:tblpPr w:leftFromText="180" w:rightFromText="180" w:vertAnchor="text" w:tblpX="113" w:tblpY="1"/>
        <w:tblOverlap w:val="never"/>
        <w:tblW w:w="93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5846"/>
        <w:gridCol w:w="2973"/>
      </w:tblGrid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本小节是否适用此系统配置</w:t>
            </w:r>
          </w:p>
        </w:tc>
      </w:tr>
      <w:tr w:rsidR="000239CC" w:rsidRPr="00702C19" w:rsidTr="00392445">
        <w:tc>
          <w:tcPr>
            <w:tcW w:w="9380" w:type="dxa"/>
            <w:gridSpan w:val="3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u w:val="single"/>
              </w:rPr>
            </w:pPr>
            <w:sdt>
              <w:sdtPr>
                <w:rPr>
                  <w:rFonts w:ascii="Times New Roman" w:eastAsia="宋体" w:hAnsi="Times New Roman" w:cs="Times New Roman"/>
                </w:rPr>
                <w:id w:val="-6115974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6956615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</w:rPr>
                <w:id w:val="-1477217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不适用</w:t>
            </w:r>
            <w:r w:rsidR="000239CC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0239CC" w:rsidRPr="00702C19" w:rsidTr="00392445">
        <w:tc>
          <w:tcPr>
            <w:tcW w:w="9380" w:type="dxa"/>
            <w:gridSpan w:val="3"/>
            <w:shd w:val="clear" w:color="auto" w:fill="DEEAF6" w:themeFill="accent1" w:themeFillTint="33"/>
            <w:vAlign w:val="center"/>
          </w:tcPr>
          <w:p w:rsidR="000239CC" w:rsidRPr="00702C19" w:rsidRDefault="000239CC" w:rsidP="00392445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安装信息确认</w:t>
            </w:r>
          </w:p>
        </w:tc>
      </w:tr>
      <w:tr w:rsidR="000239CC" w:rsidRPr="00702C19" w:rsidTr="00392445">
        <w:tc>
          <w:tcPr>
            <w:tcW w:w="561" w:type="dxa"/>
            <w:vAlign w:val="center"/>
          </w:tcPr>
          <w:p w:rsidR="000239CC" w:rsidRPr="00702C19" w:rsidRDefault="00702C00" w:rsidP="00392445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5846" w:type="dxa"/>
            <w:vAlign w:val="center"/>
          </w:tcPr>
          <w:p w:rsidR="000239CC" w:rsidRPr="00702C19" w:rsidRDefault="00482DD1" w:rsidP="00465DF0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开启暗场照明，</w:t>
            </w:r>
            <w:r w:rsidR="00392445">
              <w:rPr>
                <w:rFonts w:ascii="Times New Roman" w:eastAsia="宋体" w:hAnsi="Times New Roman" w:cs="Times New Roman" w:hint="eastAsia"/>
              </w:rPr>
              <w:t>模式切换为</w:t>
            </w:r>
            <w:r w:rsidR="00392445">
              <w:rPr>
                <w:rFonts w:ascii="Times New Roman" w:eastAsia="宋体" w:hAnsi="Times New Roman" w:cs="Times New Roman"/>
              </w:rPr>
              <w:t>3</w:t>
            </w:r>
            <w:r w:rsidR="00392445">
              <w:rPr>
                <w:rFonts w:ascii="Times New Roman" w:eastAsia="宋体" w:hAnsi="Times New Roman" w:cs="Times New Roman" w:hint="eastAsia"/>
              </w:rPr>
              <w:t>D</w:t>
            </w:r>
            <w:r w:rsidR="00392445">
              <w:rPr>
                <w:rFonts w:ascii="Times New Roman" w:eastAsia="宋体" w:hAnsi="Times New Roman" w:cs="Times New Roman" w:hint="eastAsia"/>
              </w:rPr>
              <w:t>，</w:t>
            </w:r>
            <w:r w:rsidR="000239CC">
              <w:rPr>
                <w:rFonts w:ascii="Times New Roman" w:eastAsia="宋体" w:hAnsi="Times New Roman" w:cs="Times New Roman" w:hint="eastAsia"/>
              </w:rPr>
              <w:t>物镜倍率切换至</w:t>
            </w:r>
            <w:r w:rsidR="000239CC">
              <w:rPr>
                <w:rFonts w:ascii="Times New Roman" w:eastAsia="宋体" w:hAnsi="Times New Roman" w:cs="Times New Roman" w:hint="eastAsia"/>
              </w:rPr>
              <w:t>3</w:t>
            </w:r>
            <w:r w:rsidR="000239CC">
              <w:rPr>
                <w:rFonts w:ascii="Times New Roman" w:eastAsia="宋体" w:hAnsi="Times New Roman" w:cs="Times New Roman"/>
              </w:rPr>
              <w:t>0</w:t>
            </w:r>
            <w:r w:rsidR="000239CC">
              <w:rPr>
                <w:rFonts w:ascii="Times New Roman" w:eastAsia="宋体" w:hAnsi="Times New Roman" w:cs="Times New Roman" w:hint="eastAsia"/>
              </w:rPr>
              <w:t>×，</w:t>
            </w:r>
            <w:r w:rsidR="00392445">
              <w:rPr>
                <w:rFonts w:ascii="Times New Roman" w:eastAsia="宋体" w:hAnsi="Times New Roman" w:cs="Times New Roman" w:hint="eastAsia"/>
              </w:rPr>
              <w:t>2</w:t>
            </w:r>
            <w:r w:rsidR="00392445">
              <w:rPr>
                <w:rFonts w:ascii="Times New Roman" w:eastAsia="宋体" w:hAnsi="Times New Roman" w:cs="Times New Roman" w:hint="eastAsia"/>
              </w:rPr>
              <w:t>块验证量块紧密贴在一起，高度差</w:t>
            </w:r>
            <w:r w:rsidR="00392445">
              <w:rPr>
                <w:rFonts w:ascii="Times New Roman" w:eastAsia="宋体" w:hAnsi="Times New Roman" w:cs="Times New Roman" w:hint="eastAsia"/>
              </w:rPr>
              <w:t>1mm</w:t>
            </w:r>
            <w:r w:rsidR="00392445">
              <w:rPr>
                <w:rFonts w:ascii="Times New Roman" w:eastAsia="宋体" w:hAnsi="Times New Roman" w:cs="Times New Roman" w:hint="eastAsia"/>
              </w:rPr>
              <w:t>，</w:t>
            </w:r>
            <w:r w:rsidR="000239CC">
              <w:rPr>
                <w:rFonts w:ascii="Times New Roman" w:eastAsia="宋体" w:hAnsi="Times New Roman" w:cs="Times New Roman" w:hint="eastAsia"/>
              </w:rPr>
              <w:t>置于载物台中央</w:t>
            </w:r>
            <w:r w:rsidR="000239CC" w:rsidRPr="00702C19">
              <w:rPr>
                <w:rFonts w:ascii="Times New Roman" w:eastAsia="宋体" w:hAnsi="Times New Roman" w:cs="Times New Roman"/>
              </w:rPr>
              <w:t>。</w:t>
            </w:r>
          </w:p>
        </w:tc>
        <w:tc>
          <w:tcPr>
            <w:tcW w:w="2973" w:type="dxa"/>
            <w:vAlign w:val="center"/>
          </w:tcPr>
          <w:p w:rsidR="000239CC" w:rsidRPr="00702C19" w:rsidRDefault="002835A6" w:rsidP="00392445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3390849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4721767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2369401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239CC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0239CC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</w:tc>
      </w:tr>
      <w:tr w:rsidR="00500E97" w:rsidRPr="00702C19" w:rsidTr="00392445">
        <w:tc>
          <w:tcPr>
            <w:tcW w:w="561" w:type="dxa"/>
            <w:vAlign w:val="center"/>
          </w:tcPr>
          <w:p w:rsidR="00500E97" w:rsidRPr="00702C19" w:rsidRDefault="00702C00" w:rsidP="00500E97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5846" w:type="dxa"/>
            <w:vAlign w:val="center"/>
          </w:tcPr>
          <w:p w:rsidR="00500E97" w:rsidRPr="00702C19" w:rsidRDefault="00500E97" w:rsidP="00500E97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倍率切换至</w:t>
            </w:r>
            <w:r>
              <w:rPr>
                <w:rFonts w:ascii="Times New Roman" w:eastAsia="宋体" w:hAnsi="Times New Roman" w:cs="Times New Roman"/>
              </w:rPr>
              <w:t>300</w:t>
            </w:r>
            <w:r>
              <w:rPr>
                <w:rFonts w:ascii="Times New Roman" w:eastAsia="宋体" w:hAnsi="Times New Roman" w:cs="Times New Roman" w:hint="eastAsia"/>
              </w:rPr>
              <w:t>×，视野调整使量块缝隙出现在视野中央。</w:t>
            </w:r>
            <w:r w:rsidR="00482DD1">
              <w:rPr>
                <w:rFonts w:ascii="Times New Roman" w:eastAsia="宋体" w:hAnsi="Times New Roman" w:cs="Times New Roman" w:hint="eastAsia"/>
              </w:rPr>
              <w:t>分别</w:t>
            </w:r>
            <w:r>
              <w:rPr>
                <w:rFonts w:ascii="Times New Roman" w:eastAsia="宋体" w:hAnsi="Times New Roman" w:cs="Times New Roman" w:hint="eastAsia"/>
              </w:rPr>
              <w:t>设定上下限，设置合成张数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00</w:t>
            </w:r>
            <w:r>
              <w:rPr>
                <w:rFonts w:ascii="Times New Roman" w:eastAsia="宋体" w:hAnsi="Times New Roman" w:cs="Times New Roman" w:hint="eastAsia"/>
              </w:rPr>
              <w:t>张，合成</w:t>
            </w:r>
            <w:r>
              <w:rPr>
                <w:rFonts w:ascii="Times New Roman" w:eastAsia="宋体" w:hAnsi="Times New Roman" w:cs="Times New Roman" w:hint="eastAsia"/>
              </w:rPr>
              <w:t>3D</w:t>
            </w:r>
            <w:r>
              <w:rPr>
                <w:rFonts w:ascii="Times New Roman" w:eastAsia="宋体" w:hAnsi="Times New Roman" w:cs="Times New Roman" w:hint="eastAsia"/>
              </w:rPr>
              <w:t>模型。</w:t>
            </w:r>
          </w:p>
        </w:tc>
        <w:tc>
          <w:tcPr>
            <w:tcW w:w="2973" w:type="dxa"/>
            <w:vAlign w:val="center"/>
          </w:tcPr>
          <w:p w:rsidR="00500E97" w:rsidRPr="008E7850" w:rsidRDefault="002835A6" w:rsidP="00ED77EA">
            <w:pPr>
              <w:keepNext/>
              <w:spacing w:before="80" w:after="80"/>
              <w:ind w:left="0"/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8396163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00E97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是</w:t>
            </w:r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9285853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00E97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否</w:t>
            </w:r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noProof/>
                  <w:snapToGrid w:val="0"/>
                  <w:szCs w:val="24"/>
                </w:rPr>
                <w:id w:val="-18688307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00E97" w:rsidRPr="008E7850">
                  <w:rPr>
                    <w:rFonts w:ascii="Segoe UI Symbol" w:eastAsia="宋体" w:hAnsi="Segoe UI Symbol" w:cs="Segoe UI Symbol"/>
                    <w:noProof/>
                    <w:snapToGrid w:val="0"/>
                    <w:szCs w:val="24"/>
                  </w:rPr>
                  <w:t>☐</w:t>
                </w:r>
              </w:sdtContent>
            </w:sdt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 xml:space="preserve"> </w:t>
            </w:r>
            <w:r w:rsidR="00500E97" w:rsidRPr="008E7850">
              <w:rPr>
                <w:rFonts w:ascii="Times New Roman" w:eastAsia="宋体" w:hAnsi="Times New Roman" w:cs="Times New Roman"/>
                <w:noProof/>
                <w:snapToGrid w:val="0"/>
                <w:szCs w:val="24"/>
              </w:rPr>
              <w:t>不适用</w:t>
            </w:r>
          </w:p>
        </w:tc>
      </w:tr>
      <w:tr w:rsidR="00B52B5A" w:rsidRPr="00702C19" w:rsidTr="00392445">
        <w:tc>
          <w:tcPr>
            <w:tcW w:w="561" w:type="dxa"/>
            <w:vAlign w:val="center"/>
          </w:tcPr>
          <w:p w:rsidR="00B52B5A" w:rsidRDefault="0080268A" w:rsidP="00B52B5A">
            <w:pPr>
              <w:pStyle w:val="TableText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5846" w:type="dxa"/>
            <w:vAlign w:val="center"/>
          </w:tcPr>
          <w:p w:rsidR="00B52B5A" w:rsidRDefault="00482DD1" w:rsidP="00482DD1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以点到点的方式测定</w:t>
            </w:r>
            <w:r w:rsidR="00B52B5A">
              <w:rPr>
                <w:rFonts w:ascii="Times New Roman" w:eastAsia="宋体" w:hAnsi="Times New Roman" w:cs="Times New Roman" w:hint="eastAsia"/>
              </w:rPr>
              <w:t>上下限之间距离</w:t>
            </w:r>
            <w:r w:rsidR="00266AAF">
              <w:rPr>
                <w:rFonts w:ascii="Times New Roman" w:eastAsia="宋体" w:hAnsi="Times New Roman" w:cs="Times New Roman" w:hint="eastAsia"/>
              </w:rPr>
              <w:t>，</w:t>
            </w:r>
            <w:r w:rsidR="00B52B5A">
              <w:rPr>
                <w:rFonts w:ascii="Times New Roman" w:eastAsia="宋体" w:hAnsi="Times New Roman" w:cs="Times New Roman" w:hint="eastAsia"/>
              </w:rPr>
              <w:t>偏差值小于</w:t>
            </w:r>
            <w:r w:rsidR="00BD691B">
              <w:rPr>
                <w:rFonts w:ascii="Times New Roman" w:eastAsia="宋体" w:hAnsi="Times New Roman" w:cs="Times New Roman" w:hint="eastAsia"/>
              </w:rPr>
              <w:t>1</w:t>
            </w:r>
            <w:r w:rsidR="00B52B5A">
              <w:rPr>
                <w:rFonts w:ascii="Times New Roman" w:eastAsia="宋体" w:hAnsi="Times New Roman" w:cs="Times New Roman" w:hint="eastAsia"/>
              </w:rPr>
              <w:t>%</w:t>
            </w:r>
            <w:r w:rsidR="00B52B5A">
              <w:rPr>
                <w:rFonts w:ascii="Times New Roman" w:eastAsia="宋体" w:hAnsi="Times New Roman" w:cs="Times New Roman" w:hint="eastAsia"/>
              </w:rPr>
              <w:t>。</w:t>
            </w:r>
            <w:r w:rsidR="00387EC9">
              <w:rPr>
                <w:rFonts w:ascii="Times New Roman" w:eastAsia="宋体" w:hAnsi="Times New Roman" w:cs="Times New Roman" w:hint="eastAsia"/>
              </w:rPr>
              <w:t>记录测定距离数值</w:t>
            </w:r>
            <w:r w:rsidR="00387EC9">
              <w:rPr>
                <w:rFonts w:ascii="Times New Roman" w:eastAsia="宋体" w:hAnsi="Times New Roman" w:cs="Times New Roman" w:hint="eastAsia"/>
              </w:rPr>
              <w:t>3</w:t>
            </w:r>
            <w:r w:rsidR="00387EC9">
              <w:rPr>
                <w:rFonts w:ascii="Times New Roman" w:eastAsia="宋体" w:hAnsi="Times New Roman" w:cs="Times New Roman" w:hint="eastAsia"/>
              </w:rPr>
              <w:t>次，分别记录测试值</w:t>
            </w:r>
            <w:r w:rsidR="00A940E2">
              <w:rPr>
                <w:rFonts w:ascii="Times New Roman" w:eastAsia="宋体" w:hAnsi="Times New Roman" w:cs="Times New Roman" w:hint="eastAsia"/>
              </w:rPr>
              <w:t>并截图保存，</w:t>
            </w:r>
            <w:r w:rsidR="00387EC9">
              <w:rPr>
                <w:rFonts w:ascii="Times New Roman" w:eastAsia="宋体" w:hAnsi="Times New Roman" w:cs="Times New Roman" w:hint="eastAsia"/>
              </w:rPr>
              <w:t>计算平均值、偏差范围。</w:t>
            </w:r>
          </w:p>
        </w:tc>
        <w:tc>
          <w:tcPr>
            <w:tcW w:w="2973" w:type="dxa"/>
            <w:vAlign w:val="center"/>
          </w:tcPr>
          <w:p w:rsidR="00C2050D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18123637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通过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577597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>
              <w:rPr>
                <w:rFonts w:ascii="Times New Roman" w:eastAsia="宋体" w:hAnsi="Times New Roman" w:cs="Times New Roman" w:hint="eastAsia"/>
                <w:szCs w:val="24"/>
              </w:rPr>
              <w:t>不通过</w:t>
            </w:r>
          </w:p>
          <w:p w:rsidR="00C2050D" w:rsidRPr="00702C19" w:rsidRDefault="002835A6" w:rsidP="00C2050D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7817632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2050D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C2050D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次距离</w:t>
            </w:r>
            <w:r w:rsidRPr="00702C19">
              <w:rPr>
                <w:rFonts w:ascii="Times New Roman" w:eastAsia="宋体" w:hAnsi="Times New Roman" w:cs="Times New Roman"/>
              </w:rPr>
              <w:t>：</w:t>
            </w:r>
          </w:p>
          <w:p w:rsidR="00387EC9" w:rsidRDefault="00387EC9" w:rsidP="00387EC9">
            <w:pPr>
              <w:pStyle w:val="TableTex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平均距离：</w:t>
            </w:r>
          </w:p>
          <w:p w:rsidR="00B52B5A" w:rsidRPr="00702C19" w:rsidRDefault="00387EC9" w:rsidP="00387EC9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平均偏差：</w:t>
            </w:r>
          </w:p>
        </w:tc>
      </w:tr>
      <w:tr w:rsidR="00B52B5A" w:rsidRPr="00702C19" w:rsidTr="00392445">
        <w:tc>
          <w:tcPr>
            <w:tcW w:w="9380" w:type="dxa"/>
            <w:gridSpan w:val="3"/>
            <w:vAlign w:val="center"/>
          </w:tcPr>
          <w:p w:rsidR="00B52B5A" w:rsidRPr="00702C19" w:rsidRDefault="00B52B5A" w:rsidP="00B52B5A">
            <w:pPr>
              <w:pStyle w:val="TableHeading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387EC9" w:rsidRDefault="00387EC9">
      <w:r>
        <w:rPr>
          <w:bCs/>
        </w:rPr>
        <w:br w:type="page"/>
      </w:r>
    </w:p>
    <w:p w:rsidR="00BB424F" w:rsidRPr="00702C19" w:rsidRDefault="00BB424F" w:rsidP="00BB424F">
      <w:pPr>
        <w:pStyle w:val="1"/>
        <w:ind w:left="0"/>
        <w:rPr>
          <w:rFonts w:ascii="Times New Roman" w:eastAsia="宋体" w:hAnsi="Times New Roman" w:cs="Times New Roman"/>
        </w:rPr>
      </w:pPr>
      <w:r w:rsidRPr="00702C19">
        <w:rPr>
          <w:rFonts w:ascii="Times New Roman" w:eastAsia="宋体" w:hAnsi="Times New Roman" w:cs="Times New Roman"/>
        </w:rPr>
        <w:lastRenderedPageBreak/>
        <w:t>用户及系统信息确认表</w:t>
      </w:r>
    </w:p>
    <w:p w:rsidR="00BB424F" w:rsidRPr="00702C19" w:rsidRDefault="00BB424F" w:rsidP="00BB424F">
      <w:pPr>
        <w:pStyle w:val="21"/>
        <w:rPr>
          <w:rFonts w:ascii="Times New Roman" w:eastAsia="宋体" w:hAnsi="Times New Roman" w:cs="Times New Roman"/>
          <w:lang w:eastAsia="zh-CN"/>
        </w:rPr>
      </w:pPr>
      <w:r w:rsidRPr="00702C19">
        <w:rPr>
          <w:rFonts w:ascii="Times New Roman" w:eastAsia="宋体" w:hAnsi="Times New Roman" w:cs="Times New Roman"/>
          <w:lang w:eastAsia="zh-CN"/>
        </w:rPr>
        <w:t>用户信息确认表</w:t>
      </w:r>
    </w:p>
    <w:tbl>
      <w:tblPr>
        <w:tblStyle w:val="a7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3118"/>
        <w:gridCol w:w="1418"/>
        <w:gridCol w:w="3239"/>
      </w:tblGrid>
      <w:tr w:rsidR="004B226F" w:rsidRPr="00702C19" w:rsidTr="004B226F">
        <w:trPr>
          <w:jc w:val="center"/>
        </w:trPr>
        <w:tc>
          <w:tcPr>
            <w:tcW w:w="1555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公司</w:t>
            </w:r>
          </w:p>
        </w:tc>
        <w:tc>
          <w:tcPr>
            <w:tcW w:w="3118" w:type="dxa"/>
            <w:vAlign w:val="center"/>
          </w:tcPr>
          <w:p w:rsidR="000F5F04" w:rsidRPr="00702C19" w:rsidRDefault="000F5F04" w:rsidP="00DF4682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用户名称</w:t>
            </w:r>
          </w:p>
        </w:tc>
        <w:tc>
          <w:tcPr>
            <w:tcW w:w="3239" w:type="dxa"/>
            <w:vAlign w:val="center"/>
          </w:tcPr>
          <w:p w:rsidR="000F5F04" w:rsidRPr="00702C19" w:rsidRDefault="000F5F04" w:rsidP="00885AA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4B226F" w:rsidRPr="00702C19" w:rsidTr="004B226F">
        <w:trPr>
          <w:jc w:val="center"/>
        </w:trPr>
        <w:tc>
          <w:tcPr>
            <w:tcW w:w="1555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地址</w:t>
            </w:r>
          </w:p>
        </w:tc>
        <w:tc>
          <w:tcPr>
            <w:tcW w:w="3118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电话</w:t>
            </w:r>
          </w:p>
        </w:tc>
        <w:tc>
          <w:tcPr>
            <w:tcW w:w="3239" w:type="dxa"/>
            <w:vAlign w:val="center"/>
          </w:tcPr>
          <w:p w:rsidR="000F5F04" w:rsidRPr="00702C19" w:rsidRDefault="000F5F04" w:rsidP="00885AA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4B226F" w:rsidRPr="00702C19" w:rsidTr="004B226F">
        <w:trPr>
          <w:jc w:val="center"/>
        </w:trPr>
        <w:tc>
          <w:tcPr>
            <w:tcW w:w="1555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邮编</w:t>
            </w:r>
          </w:p>
        </w:tc>
        <w:tc>
          <w:tcPr>
            <w:tcW w:w="3118" w:type="dxa"/>
            <w:vAlign w:val="center"/>
          </w:tcPr>
          <w:p w:rsidR="000F5F04" w:rsidRPr="00702C19" w:rsidRDefault="000F5F04" w:rsidP="001B2011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邮箱</w:t>
            </w:r>
          </w:p>
        </w:tc>
        <w:tc>
          <w:tcPr>
            <w:tcW w:w="3239" w:type="dxa"/>
            <w:vAlign w:val="center"/>
          </w:tcPr>
          <w:p w:rsidR="000F5F04" w:rsidRPr="00702C19" w:rsidRDefault="000F5F04" w:rsidP="00885AA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4B226F" w:rsidRPr="00702C19" w:rsidTr="004B226F">
        <w:trPr>
          <w:jc w:val="center"/>
        </w:trPr>
        <w:tc>
          <w:tcPr>
            <w:tcW w:w="1555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工程师姓名</w:t>
            </w:r>
          </w:p>
        </w:tc>
        <w:tc>
          <w:tcPr>
            <w:tcW w:w="3118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:rsidR="000F5F04" w:rsidRPr="00702C19" w:rsidRDefault="000F5F04" w:rsidP="002755C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安装日期</w:t>
            </w:r>
          </w:p>
        </w:tc>
        <w:tc>
          <w:tcPr>
            <w:tcW w:w="3239" w:type="dxa"/>
            <w:vAlign w:val="center"/>
          </w:tcPr>
          <w:p w:rsidR="000F5F04" w:rsidRPr="00702C19" w:rsidRDefault="000F5F04" w:rsidP="00885AAA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:rsidR="000F5F04" w:rsidRPr="00702C19" w:rsidRDefault="000F5F04" w:rsidP="005C0D8B">
      <w:pPr>
        <w:pStyle w:val="21"/>
        <w:numPr>
          <w:ilvl w:val="1"/>
          <w:numId w:val="19"/>
        </w:numPr>
        <w:ind w:left="240"/>
        <w:rPr>
          <w:rFonts w:ascii="Times New Roman" w:eastAsia="宋体" w:hAnsi="Times New Roman" w:cs="Times New Roman"/>
        </w:rPr>
      </w:pPr>
      <w:bookmarkStart w:id="6" w:name="_Toc89335816"/>
      <w:r w:rsidRPr="00702C19">
        <w:rPr>
          <w:rFonts w:ascii="Times New Roman" w:eastAsia="宋体" w:hAnsi="Times New Roman" w:cs="Times New Roman"/>
        </w:rPr>
        <w:t>模块信息表</w:t>
      </w:r>
      <w:bookmarkEnd w:id="6"/>
    </w:p>
    <w:tbl>
      <w:tblPr>
        <w:tblStyle w:val="a7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976"/>
        <w:gridCol w:w="1565"/>
        <w:gridCol w:w="3240"/>
      </w:tblGrid>
      <w:tr w:rsidR="00162699" w:rsidRPr="00702C19" w:rsidTr="00162699">
        <w:trPr>
          <w:jc w:val="center"/>
        </w:trPr>
        <w:tc>
          <w:tcPr>
            <w:tcW w:w="155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产品型号</w:t>
            </w:r>
          </w:p>
        </w:tc>
        <w:tc>
          <w:tcPr>
            <w:tcW w:w="2976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6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产品序列号</w:t>
            </w:r>
          </w:p>
        </w:tc>
        <w:tc>
          <w:tcPr>
            <w:tcW w:w="3240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162699" w:rsidRPr="00702C19" w:rsidTr="00162699">
        <w:trPr>
          <w:jc w:val="center"/>
        </w:trPr>
        <w:tc>
          <w:tcPr>
            <w:tcW w:w="155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客户端类型</w:t>
            </w:r>
          </w:p>
        </w:tc>
        <w:tc>
          <w:tcPr>
            <w:tcW w:w="2976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6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客户端</w:t>
            </w: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SN</w:t>
            </w:r>
          </w:p>
        </w:tc>
        <w:tc>
          <w:tcPr>
            <w:tcW w:w="3240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162699" w:rsidRPr="00702C19" w:rsidTr="00162699">
        <w:trPr>
          <w:jc w:val="center"/>
        </w:trPr>
        <w:tc>
          <w:tcPr>
            <w:tcW w:w="155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其他</w:t>
            </w: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1</w:t>
            </w:r>
          </w:p>
        </w:tc>
        <w:tc>
          <w:tcPr>
            <w:tcW w:w="2976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6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其他</w:t>
            </w: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2</w:t>
            </w:r>
          </w:p>
        </w:tc>
        <w:tc>
          <w:tcPr>
            <w:tcW w:w="3240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162699" w:rsidRPr="00702C19" w:rsidTr="00162699">
        <w:trPr>
          <w:jc w:val="center"/>
        </w:trPr>
        <w:tc>
          <w:tcPr>
            <w:tcW w:w="155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其他</w:t>
            </w: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3</w:t>
            </w:r>
          </w:p>
        </w:tc>
        <w:tc>
          <w:tcPr>
            <w:tcW w:w="2976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65" w:type="dxa"/>
            <w:vAlign w:val="center"/>
          </w:tcPr>
          <w:p w:rsidR="00162699" w:rsidRPr="00702C19" w:rsidRDefault="00162699" w:rsidP="00162699">
            <w:pPr>
              <w:pStyle w:val="TableTex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其他</w:t>
            </w:r>
            <w:r w:rsidRPr="00702C19">
              <w:rPr>
                <w:rFonts w:ascii="Times New Roman" w:eastAsia="宋体" w:hAnsi="Times New Roman" w:cs="Times New Roman"/>
                <w:color w:val="000000" w:themeColor="text1"/>
              </w:rPr>
              <w:t>4</w:t>
            </w:r>
          </w:p>
        </w:tc>
        <w:tc>
          <w:tcPr>
            <w:tcW w:w="3240" w:type="dxa"/>
          </w:tcPr>
          <w:p w:rsidR="00162699" w:rsidRPr="00702C19" w:rsidRDefault="00162699" w:rsidP="00162699">
            <w:pPr>
              <w:ind w:left="0"/>
              <w:rPr>
                <w:rFonts w:ascii="Times New Roman" w:eastAsia="宋体" w:hAnsi="Times New Roman" w:cs="Times New Roman"/>
              </w:rPr>
            </w:pPr>
          </w:p>
        </w:tc>
      </w:tr>
    </w:tbl>
    <w:p w:rsidR="00C8543E" w:rsidRPr="00702C19" w:rsidRDefault="00C8543E" w:rsidP="00C8543E">
      <w:pPr>
        <w:rPr>
          <w:rFonts w:ascii="Times New Roman" w:eastAsia="宋体" w:hAnsi="Times New Roman" w:cs="Times New Roman"/>
        </w:rPr>
        <w:sectPr w:rsidR="00C8543E" w:rsidRPr="00702C19" w:rsidSect="00CE660D">
          <w:headerReference w:type="default" r:id="rId11"/>
          <w:footerReference w:type="default" r:id="rId12"/>
          <w:pgSz w:w="11906" w:h="16838" w:code="9"/>
          <w:pgMar w:top="1701" w:right="1134" w:bottom="1134" w:left="1134" w:header="567" w:footer="567" w:gutter="0"/>
          <w:pgNumType w:start="1"/>
          <w:cols w:space="425"/>
          <w:docGrid w:type="lines" w:linePitch="312"/>
        </w:sectPr>
      </w:pPr>
    </w:p>
    <w:p w:rsidR="00497E5E" w:rsidRPr="00702C19" w:rsidRDefault="000B76B4" w:rsidP="0036374E">
      <w:pPr>
        <w:pStyle w:val="1"/>
        <w:ind w:left="0"/>
        <w:rPr>
          <w:rFonts w:ascii="Times New Roman" w:eastAsia="宋体" w:hAnsi="Times New Roman" w:cs="Times New Roman"/>
        </w:rPr>
      </w:pPr>
      <w:bookmarkStart w:id="7" w:name="_Toc89335817"/>
      <w:r w:rsidRPr="00702C19">
        <w:rPr>
          <w:rFonts w:ascii="Times New Roman" w:eastAsia="宋体" w:hAnsi="Times New Roman" w:cs="Times New Roman"/>
        </w:rPr>
        <w:lastRenderedPageBreak/>
        <w:t>安装</w:t>
      </w:r>
      <w:r w:rsidR="00497E5E" w:rsidRPr="00702C19">
        <w:rPr>
          <w:rFonts w:ascii="Times New Roman" w:eastAsia="宋体" w:hAnsi="Times New Roman" w:cs="Times New Roman"/>
        </w:rPr>
        <w:t>确认表</w:t>
      </w:r>
      <w:bookmarkEnd w:id="7"/>
    </w:p>
    <w:tbl>
      <w:tblPr>
        <w:tblStyle w:val="a7"/>
        <w:tblpPr w:leftFromText="180" w:rightFromText="180" w:vertAnchor="text" w:tblpX="113" w:tblpY="1"/>
        <w:tblOverlap w:val="never"/>
        <w:tblW w:w="952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1"/>
      </w:tblGrid>
      <w:tr w:rsidR="00344DE2" w:rsidRPr="00702C19" w:rsidTr="00FB1DB2">
        <w:tc>
          <w:tcPr>
            <w:tcW w:w="9521" w:type="dxa"/>
            <w:shd w:val="clear" w:color="auto" w:fill="DEEAF6" w:themeFill="accent1" w:themeFillTint="33"/>
          </w:tcPr>
          <w:p w:rsidR="00344DE2" w:rsidRPr="00702C19" w:rsidRDefault="00344DE2" w:rsidP="00FB1DB2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本系统所适用安装测试均已测试并通过</w:t>
            </w:r>
          </w:p>
        </w:tc>
      </w:tr>
      <w:tr w:rsidR="00344DE2" w:rsidRPr="00702C19" w:rsidTr="00FB1DB2">
        <w:tc>
          <w:tcPr>
            <w:tcW w:w="9521" w:type="dxa"/>
          </w:tcPr>
          <w:p w:rsidR="00344DE2" w:rsidRPr="00702C19" w:rsidRDefault="002835A6" w:rsidP="00FB1DB2">
            <w:pPr>
              <w:pStyle w:val="TableText"/>
              <w:rPr>
                <w:rFonts w:ascii="Times New Roman" w:eastAsia="宋体" w:hAnsi="Times New Roman" w:cs="Times New Roman"/>
              </w:rPr>
            </w:pP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9602232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1E12DA">
                  <w:rPr>
                    <w:rFonts w:ascii="MS Gothic" w:eastAsia="MS Gothic" w:hAnsi="MS Gothic" w:cs="Times New Roman" w:hint="eastAsia"/>
                    <w:szCs w:val="24"/>
                  </w:rPr>
                  <w:t>☐</w:t>
                </w:r>
              </w:sdtContent>
            </w:sdt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>是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205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44DE2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>否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sdt>
              <w:sdtPr>
                <w:rPr>
                  <w:rFonts w:ascii="Times New Roman" w:eastAsia="宋体" w:hAnsi="Times New Roman" w:cs="Times New Roman"/>
                  <w:szCs w:val="24"/>
                </w:rPr>
                <w:id w:val="-9929493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44DE2" w:rsidRPr="00702C19">
                  <w:rPr>
                    <w:rFonts w:ascii="Segoe UI Symbol" w:eastAsia="宋体" w:hAnsi="Segoe UI Symbol" w:cs="Segoe UI Symbol"/>
                    <w:szCs w:val="24"/>
                  </w:rPr>
                  <w:t>☐</w:t>
                </w:r>
              </w:sdtContent>
            </w:sdt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>不适用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 w:rsidR="00344DE2"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  <w:tr w:rsidR="00344DE2" w:rsidRPr="00702C19" w:rsidTr="00FB1DB2">
        <w:tc>
          <w:tcPr>
            <w:tcW w:w="9521" w:type="dxa"/>
            <w:shd w:val="clear" w:color="auto" w:fill="DEEAF6" w:themeFill="accent1" w:themeFillTint="33"/>
          </w:tcPr>
          <w:p w:rsidR="00344DE2" w:rsidRPr="00702C19" w:rsidRDefault="00344DE2" w:rsidP="00FB1DB2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安装用户单位确认</w:t>
            </w:r>
          </w:p>
        </w:tc>
      </w:tr>
      <w:tr w:rsidR="00344DE2" w:rsidRPr="00702C19" w:rsidTr="00FB1DB2">
        <w:tc>
          <w:tcPr>
            <w:tcW w:w="9521" w:type="dxa"/>
          </w:tcPr>
          <w:p w:rsidR="00344DE2" w:rsidRPr="00702C19" w:rsidRDefault="00344DE2" w:rsidP="00162699">
            <w:pPr>
              <w:pStyle w:val="TableHeading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公司名称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  <w:sdt>
              <w:sdtPr>
                <w:rPr>
                  <w:rFonts w:ascii="Times New Roman" w:eastAsia="宋体" w:hAnsi="Times New Roman" w:cs="Times New Roman" w:hint="eastAsia"/>
                </w:rPr>
                <w:id w:val="-405066244"/>
                <w:placeholder>
                  <w:docPart w:val="8ABE462221DB440593345F15F0FEC473"/>
                </w:placeholder>
              </w:sdtPr>
              <w:sdtEndPr>
                <w:rPr>
                  <w:rFonts w:hint="default"/>
                </w:rPr>
              </w:sdtEndPr>
              <w:sdtContent>
                <w:r w:rsidR="004E472D" w:rsidRPr="00702C19">
                  <w:rPr>
                    <w:rFonts w:ascii="Times New Roman" w:eastAsia="宋体" w:hAnsi="Times New Roman" w:cs="Times New Roman"/>
                  </w:rPr>
                  <w:t xml:space="preserve"> </w:t>
                </w:r>
              </w:sdtContent>
            </w:sdt>
          </w:p>
        </w:tc>
      </w:tr>
      <w:tr w:rsidR="00BF73C7" w:rsidRPr="00702C19" w:rsidTr="00FB1DB2">
        <w:tc>
          <w:tcPr>
            <w:tcW w:w="9521" w:type="dxa"/>
            <w:shd w:val="clear" w:color="auto" w:fill="DEEAF6" w:themeFill="accent1" w:themeFillTint="33"/>
          </w:tcPr>
          <w:p w:rsidR="00BF73C7" w:rsidRPr="00702C19" w:rsidRDefault="00BF73C7" w:rsidP="00FB1DB2">
            <w:pPr>
              <w:pStyle w:val="TableText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仪器已按照本安装清单中详述的步骤安装，已达到本安装清单中定义的测试指标。</w:t>
            </w:r>
          </w:p>
        </w:tc>
      </w:tr>
      <w:tr w:rsidR="00344DE2" w:rsidRPr="00702C19" w:rsidTr="00FB1DB2">
        <w:tc>
          <w:tcPr>
            <w:tcW w:w="9521" w:type="dxa"/>
          </w:tcPr>
          <w:p w:rsidR="00344DE2" w:rsidRPr="00702C19" w:rsidRDefault="00344DE2" w:rsidP="00FB1DB2">
            <w:pPr>
              <w:pStyle w:val="TableText"/>
              <w:rPr>
                <w:rFonts w:ascii="Times New Roman" w:eastAsia="宋体" w:hAnsi="Times New Roman" w:cs="Times New Roman"/>
              </w:rPr>
            </w:pPr>
            <w:r w:rsidRPr="00702C19">
              <w:rPr>
                <w:rFonts w:ascii="Times New Roman" w:eastAsia="宋体" w:hAnsi="Times New Roman" w:cs="Times New Roman"/>
              </w:rPr>
              <w:t>用户签名楷体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  <w:r w:rsidR="004E472D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="004E472D">
              <w:rPr>
                <w:rFonts w:ascii="Times New Roman" w:eastAsia="宋体" w:hAnsi="Times New Roman" w:cs="Times New Roman"/>
              </w:rPr>
              <w:t xml:space="preserve">                       </w:t>
            </w:r>
            <w:r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Pr="00702C19">
              <w:rPr>
                <w:rFonts w:ascii="Times New Roman" w:eastAsia="宋体" w:hAnsi="Times New Roman" w:cs="Times New Roman"/>
              </w:rPr>
              <w:t>日期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BF73C7" w:rsidRPr="00702C19" w:rsidTr="00FB1DB2">
        <w:tc>
          <w:tcPr>
            <w:tcW w:w="9521" w:type="dxa"/>
            <w:shd w:val="clear" w:color="auto" w:fill="DEEAF6" w:themeFill="accent1" w:themeFillTint="33"/>
          </w:tcPr>
          <w:p w:rsidR="00BF73C7" w:rsidRPr="00702C19" w:rsidRDefault="00BF73C7" w:rsidP="00FB1DB2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本人</w:t>
            </w:r>
            <w:r w:rsidR="00054785" w:rsidRPr="00702C19">
              <w:rPr>
                <w:rFonts w:ascii="Times New Roman" w:eastAsia="宋体" w:hAnsi="Times New Roman" w:cs="Times New Roman"/>
                <w:szCs w:val="24"/>
              </w:rPr>
              <w:t>确认</w:t>
            </w:r>
            <w:r w:rsidRPr="00702C19">
              <w:rPr>
                <w:rFonts w:ascii="Times New Roman" w:eastAsia="宋体" w:hAnsi="Times New Roman" w:cs="Times New Roman"/>
                <w:szCs w:val="24"/>
              </w:rPr>
              <w:t>本套系统已安装测试成功</w:t>
            </w:r>
          </w:p>
        </w:tc>
      </w:tr>
      <w:tr w:rsidR="00344DE2" w:rsidRPr="00702C19" w:rsidTr="00FB1DB2">
        <w:tc>
          <w:tcPr>
            <w:tcW w:w="9521" w:type="dxa"/>
          </w:tcPr>
          <w:p w:rsidR="00344DE2" w:rsidRPr="00702C19" w:rsidRDefault="00344DE2" w:rsidP="00FB1DB2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工程师签名</w:t>
            </w:r>
            <w:r w:rsidR="004E472D">
              <w:rPr>
                <w:rFonts w:ascii="Times New Roman" w:eastAsia="宋体" w:hAnsi="Times New Roman" w:cs="Times New Roman" w:hint="eastAsia"/>
              </w:rPr>
              <w:t>：</w:t>
            </w:r>
            <w:r w:rsidR="004E472D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="004E472D">
              <w:rPr>
                <w:rFonts w:ascii="Times New Roman" w:eastAsia="宋体" w:hAnsi="Times New Roman" w:cs="Times New Roman"/>
              </w:rPr>
              <w:t xml:space="preserve">                       </w:t>
            </w:r>
            <w:r w:rsidR="004E472D" w:rsidRPr="00702C19">
              <w:rPr>
                <w:rFonts w:ascii="Times New Roman" w:eastAsia="宋体" w:hAnsi="Times New Roman" w:cs="Times New Roman"/>
              </w:rPr>
              <w:t xml:space="preserve"> </w:t>
            </w:r>
            <w:r w:rsidR="004E472D">
              <w:rPr>
                <w:rFonts w:ascii="Times New Roman" w:eastAsia="宋体" w:hAnsi="Times New Roman" w:cs="Times New Roman"/>
              </w:rPr>
              <w:t xml:space="preserve">  </w:t>
            </w:r>
            <w:r w:rsidRPr="00702C19">
              <w:rPr>
                <w:rFonts w:ascii="Times New Roman" w:eastAsia="宋体" w:hAnsi="Times New Roman" w:cs="Times New Roman"/>
                <w:szCs w:val="24"/>
              </w:rPr>
              <w:t>日期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  <w:tr w:rsidR="00BF73C7" w:rsidRPr="00702C19" w:rsidTr="00FB1DB2">
        <w:tc>
          <w:tcPr>
            <w:tcW w:w="9521" w:type="dxa"/>
          </w:tcPr>
          <w:p w:rsidR="00BF73C7" w:rsidRPr="00702C19" w:rsidRDefault="00BF73C7" w:rsidP="00FB1DB2">
            <w:pPr>
              <w:pStyle w:val="TableText"/>
              <w:rPr>
                <w:rFonts w:ascii="Times New Roman" w:eastAsia="宋体" w:hAnsi="Times New Roman" w:cs="Times New Roman"/>
                <w:szCs w:val="24"/>
              </w:rPr>
            </w:pPr>
            <w:r w:rsidRPr="00702C19">
              <w:rPr>
                <w:rFonts w:ascii="Times New Roman" w:eastAsia="宋体" w:hAnsi="Times New Roman" w:cs="Times New Roman"/>
                <w:szCs w:val="24"/>
              </w:rPr>
              <w:t>备注</w:t>
            </w:r>
            <w:r w:rsidR="004E472D">
              <w:rPr>
                <w:rFonts w:ascii="Times New Roman" w:eastAsia="宋体" w:hAnsi="Times New Roman" w:cs="Times New Roman" w:hint="eastAsia"/>
                <w:szCs w:val="24"/>
              </w:rPr>
              <w:t>：</w:t>
            </w:r>
          </w:p>
        </w:tc>
      </w:tr>
    </w:tbl>
    <w:p w:rsidR="00206591" w:rsidRDefault="00206591" w:rsidP="009B4ED8">
      <w:pPr>
        <w:topLinePunct w:val="0"/>
        <w:adjustRightInd/>
        <w:snapToGrid/>
        <w:spacing w:before="0" w:after="0" w:line="240" w:lineRule="auto"/>
        <w:ind w:left="0"/>
        <w:rPr>
          <w:rFonts w:ascii="Times New Roman" w:eastAsia="宋体" w:hAnsi="Times New Roman" w:cs="Times New Roman"/>
        </w:rPr>
      </w:pPr>
    </w:p>
    <w:sectPr w:rsidR="00206591" w:rsidSect="00E87AED">
      <w:pgSz w:w="11906" w:h="16838" w:code="9"/>
      <w:pgMar w:top="1701" w:right="1134" w:bottom="1134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F3B" w:rsidRDefault="00E64F3B" w:rsidP="00C6623F">
      <w:r>
        <w:separator/>
      </w:r>
    </w:p>
  </w:endnote>
  <w:endnote w:type="continuationSeparator" w:id="0">
    <w:p w:rsidR="00E64F3B" w:rsidRDefault="00E64F3B" w:rsidP="00C6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5A6" w:rsidRPr="00ED4815" w:rsidRDefault="002835A6" w:rsidP="00ED4815">
    <w:pPr>
      <w:pStyle w:val="aa"/>
      <w:jc w:val="center"/>
      <w:rPr>
        <w:b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4224460"/>
      <w:docPartObj>
        <w:docPartGallery w:val="Page Numbers (Bottom of Page)"/>
        <w:docPartUnique/>
      </w:docPartObj>
    </w:sdtPr>
    <w:sdtEndPr>
      <w:rPr>
        <w:b/>
        <w:sz w:val="24"/>
      </w:rPr>
    </w:sdtEndPr>
    <w:sdtContent>
      <w:p w:rsidR="002835A6" w:rsidRPr="00ED4815" w:rsidRDefault="002835A6" w:rsidP="006279D6">
        <w:pPr>
          <w:pStyle w:val="aa"/>
          <w:pBdr>
            <w:top w:val="single" w:sz="4" w:space="1" w:color="auto"/>
          </w:pBdr>
          <w:jc w:val="center"/>
          <w:rPr>
            <w:b/>
            <w:sz w:val="24"/>
          </w:rPr>
        </w:pPr>
        <w:r w:rsidRPr="00ED4815">
          <w:rPr>
            <w:b/>
            <w:sz w:val="24"/>
          </w:rPr>
          <w:fldChar w:fldCharType="begin"/>
        </w:r>
        <w:r w:rsidRPr="00ED4815">
          <w:rPr>
            <w:b/>
            <w:sz w:val="24"/>
          </w:rPr>
          <w:instrText>PAGE   \* MERGEFORMAT</w:instrText>
        </w:r>
        <w:r w:rsidRPr="00ED4815">
          <w:rPr>
            <w:b/>
            <w:sz w:val="24"/>
          </w:rPr>
          <w:fldChar w:fldCharType="separate"/>
        </w:r>
        <w:r w:rsidR="00525A77" w:rsidRPr="00525A77">
          <w:rPr>
            <w:b/>
            <w:noProof/>
            <w:sz w:val="24"/>
            <w:lang w:val="zh-CN"/>
          </w:rPr>
          <w:t>1</w:t>
        </w:r>
        <w:r w:rsidRPr="00ED4815">
          <w:rPr>
            <w:b/>
            <w:sz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8168223"/>
      <w:docPartObj>
        <w:docPartGallery w:val="Page Numbers (Bottom of Page)"/>
        <w:docPartUnique/>
      </w:docPartObj>
    </w:sdtPr>
    <w:sdtEndPr>
      <w:rPr>
        <w:b/>
        <w:sz w:val="24"/>
      </w:rPr>
    </w:sdtEndPr>
    <w:sdtContent>
      <w:p w:rsidR="002835A6" w:rsidRPr="00ED4815" w:rsidRDefault="002835A6" w:rsidP="006279D6">
        <w:pPr>
          <w:pStyle w:val="aa"/>
          <w:pBdr>
            <w:top w:val="single" w:sz="4" w:space="1" w:color="auto"/>
          </w:pBdr>
          <w:jc w:val="center"/>
          <w:rPr>
            <w:b/>
            <w:sz w:val="24"/>
          </w:rPr>
        </w:pPr>
        <w:r w:rsidRPr="00ED4815">
          <w:rPr>
            <w:b/>
            <w:sz w:val="24"/>
          </w:rPr>
          <w:fldChar w:fldCharType="begin"/>
        </w:r>
        <w:r w:rsidRPr="00ED4815">
          <w:rPr>
            <w:b/>
            <w:sz w:val="24"/>
          </w:rPr>
          <w:instrText>PAGE   \* MERGEFORMAT</w:instrText>
        </w:r>
        <w:r w:rsidRPr="00ED4815">
          <w:rPr>
            <w:b/>
            <w:sz w:val="24"/>
          </w:rPr>
          <w:fldChar w:fldCharType="separate"/>
        </w:r>
        <w:r w:rsidR="00525A77" w:rsidRPr="00525A77">
          <w:rPr>
            <w:b/>
            <w:noProof/>
            <w:sz w:val="24"/>
            <w:lang w:val="zh-CN"/>
          </w:rPr>
          <w:t>3</w:t>
        </w:r>
        <w:r w:rsidRPr="00ED4815">
          <w:rPr>
            <w:b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F3B" w:rsidRDefault="00E64F3B" w:rsidP="00C6623F">
      <w:r>
        <w:separator/>
      </w:r>
    </w:p>
  </w:footnote>
  <w:footnote w:type="continuationSeparator" w:id="0">
    <w:p w:rsidR="00E64F3B" w:rsidRDefault="00E64F3B" w:rsidP="00C6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5A6" w:rsidRPr="00071FEE" w:rsidRDefault="002835A6" w:rsidP="00DD0FC4">
    <w:pPr>
      <w:pStyle w:val="a8"/>
      <w:pBdr>
        <w:bottom w:val="single" w:sz="4" w:space="1" w:color="auto"/>
      </w:pBdr>
      <w:jc w:val="center"/>
      <w:rPr>
        <w:rFonts w:ascii="黑体" w:eastAsia="黑体" w:hAnsi="黑体"/>
        <w:sz w:val="28"/>
        <w:szCs w:val="28"/>
      </w:rPr>
    </w:pPr>
    <w:r>
      <w:rPr>
        <w:rFonts w:eastAsia="黑体" w:hint="eastAsia"/>
        <w:sz w:val="28"/>
        <w:szCs w:val="28"/>
      </w:rPr>
      <w:t>超景深显微镜</w:t>
    </w:r>
    <w:r w:rsidRPr="00071FEE">
      <w:rPr>
        <w:rFonts w:ascii="黑体" w:eastAsia="黑体" w:hAnsi="黑体" w:hint="eastAsia"/>
        <w:sz w:val="28"/>
        <w:szCs w:val="28"/>
      </w:rPr>
      <w:t xml:space="preserve"> </w:t>
    </w:r>
    <w:r w:rsidRPr="00071FEE">
      <w:rPr>
        <w:rFonts w:ascii="黑体" w:eastAsia="黑体" w:hAnsi="黑体"/>
        <w:b/>
        <w:sz w:val="28"/>
        <w:szCs w:val="28"/>
      </w:rPr>
      <w:t>·</w:t>
    </w:r>
    <w:r w:rsidRPr="00071FEE">
      <w:rPr>
        <w:rFonts w:ascii="黑体" w:eastAsia="黑体" w:hAnsi="黑体"/>
        <w:sz w:val="28"/>
        <w:szCs w:val="28"/>
      </w:rPr>
      <w:t xml:space="preserve"> </w:t>
    </w:r>
    <w:r w:rsidRPr="00071FEE">
      <w:rPr>
        <w:rFonts w:ascii="黑体" w:eastAsia="黑体" w:hAnsi="黑体" w:hint="eastAsia"/>
        <w:sz w:val="28"/>
        <w:szCs w:val="28"/>
      </w:rPr>
      <w:t>安装</w:t>
    </w:r>
    <w:r>
      <w:rPr>
        <w:rFonts w:ascii="黑体" w:eastAsia="黑体" w:hAnsi="黑体" w:hint="eastAsia"/>
        <w:sz w:val="28"/>
        <w:szCs w:val="28"/>
      </w:rPr>
      <w:t>确认</w:t>
    </w:r>
    <w:r w:rsidRPr="00071FEE">
      <w:rPr>
        <w:rFonts w:ascii="黑体" w:eastAsia="黑体" w:hAnsi="黑体"/>
        <w:sz w:val="28"/>
        <w:szCs w:val="28"/>
      </w:rPr>
      <w:t>清单</w:t>
    </w:r>
    <w:r>
      <w:rPr>
        <w:rFonts w:ascii="黑体" w:eastAsia="黑体" w:hAnsi="黑体" w:hint="eastAsia"/>
        <w:sz w:val="28"/>
        <w:szCs w:val="28"/>
      </w:rPr>
      <w:t xml:space="preserve"> 文档管理页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5A6" w:rsidRPr="00071FEE" w:rsidRDefault="002835A6" w:rsidP="00DD0FC4">
    <w:pPr>
      <w:pStyle w:val="a8"/>
      <w:pBdr>
        <w:bottom w:val="single" w:sz="4" w:space="1" w:color="auto"/>
      </w:pBdr>
      <w:jc w:val="center"/>
      <w:rPr>
        <w:rFonts w:ascii="黑体" w:eastAsia="黑体" w:hAnsi="黑体"/>
        <w:sz w:val="28"/>
        <w:szCs w:val="28"/>
      </w:rPr>
    </w:pPr>
    <w:r>
      <w:rPr>
        <w:rFonts w:eastAsia="黑体" w:hint="eastAsia"/>
        <w:sz w:val="28"/>
        <w:szCs w:val="28"/>
      </w:rPr>
      <w:t>超景深显微镜</w:t>
    </w:r>
    <w:r w:rsidRPr="00071FEE">
      <w:rPr>
        <w:rFonts w:ascii="黑体" w:eastAsia="黑体" w:hAnsi="黑体" w:hint="eastAsia"/>
        <w:sz w:val="28"/>
        <w:szCs w:val="28"/>
      </w:rPr>
      <w:t xml:space="preserve"> </w:t>
    </w:r>
    <w:r w:rsidRPr="00071FEE">
      <w:rPr>
        <w:rFonts w:ascii="黑体" w:eastAsia="黑体" w:hAnsi="黑体"/>
        <w:b/>
        <w:sz w:val="28"/>
        <w:szCs w:val="28"/>
      </w:rPr>
      <w:t>·</w:t>
    </w:r>
    <w:r w:rsidRPr="00071FEE">
      <w:rPr>
        <w:rFonts w:ascii="黑体" w:eastAsia="黑体" w:hAnsi="黑体"/>
        <w:sz w:val="28"/>
        <w:szCs w:val="28"/>
      </w:rPr>
      <w:t xml:space="preserve"> </w:t>
    </w:r>
    <w:r w:rsidRPr="00071FEE">
      <w:rPr>
        <w:rFonts w:ascii="黑体" w:eastAsia="黑体" w:hAnsi="黑体" w:hint="eastAsia"/>
        <w:sz w:val="28"/>
        <w:szCs w:val="28"/>
      </w:rPr>
      <w:t>安装</w:t>
    </w:r>
    <w:r>
      <w:rPr>
        <w:rFonts w:ascii="黑体" w:eastAsia="黑体" w:hAnsi="黑体" w:hint="eastAsia"/>
        <w:sz w:val="28"/>
        <w:szCs w:val="28"/>
      </w:rPr>
      <w:t>确认</w:t>
    </w:r>
    <w:r w:rsidRPr="00071FEE">
      <w:rPr>
        <w:rFonts w:ascii="黑体" w:eastAsia="黑体" w:hAnsi="黑体"/>
        <w:sz w:val="28"/>
        <w:szCs w:val="28"/>
      </w:rPr>
      <w:t>清单</w:t>
    </w:r>
    <w:r>
      <w:rPr>
        <w:rFonts w:ascii="黑体" w:eastAsia="黑体" w:hAnsi="黑体" w:hint="eastAsia"/>
        <w:sz w:val="28"/>
        <w:szCs w:val="28"/>
      </w:rPr>
      <w:t xml:space="preserve"> </w:t>
    </w:r>
    <w:r>
      <w:rPr>
        <w:rFonts w:ascii="黑体" w:eastAsia="黑体" w:hAnsi="黑体"/>
        <w:sz w:val="28"/>
        <w:szCs w:val="28"/>
      </w:rPr>
      <w:t>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381.85pt;height:143.55pt" o:bullet="t">
        <v:imagedata r:id="rId1" o:title="说明02"/>
      </v:shape>
    </w:pict>
  </w:numPicBullet>
  <w:numPicBullet w:numPicBulletId="1">
    <w:pict>
      <v:shape id="_x0000_i1075" type="#_x0000_t75" style="width:295.45pt;height:129.6pt" o:bullet="t">
        <v:imagedata r:id="rId2" o:title="注意02"/>
      </v:shape>
    </w:pict>
  </w:numPicBullet>
  <w:numPicBullet w:numPicBulletId="2">
    <w:pict>
      <v:shape id="_x0000_i1076" type="#_x0000_t75" style="width:294.05pt;height:127.3pt" o:bullet="t">
        <v:imagedata r:id="rId3" o:title="危险02"/>
      </v:shape>
    </w:pict>
  </w:numPicBullet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B42517"/>
    <w:multiLevelType w:val="multilevel"/>
    <w:tmpl w:val="5B901804"/>
    <w:lvl w:ilvl="0">
      <w:start w:val="1"/>
      <w:numFmt w:val="bullet"/>
      <w:pStyle w:val="ItemLis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24"/>
      </w:rPr>
    </w:lvl>
    <w:lvl w:ilvl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0E8701E2"/>
    <w:multiLevelType w:val="hybridMultilevel"/>
    <w:tmpl w:val="07C203DE"/>
    <w:lvl w:ilvl="0" w:tplc="AACE0A80">
      <w:start w:val="1"/>
      <w:numFmt w:val="bullet"/>
      <w:pStyle w:val="E-Caution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EDB2900"/>
    <w:multiLevelType w:val="multilevel"/>
    <w:tmpl w:val="FACCFF9E"/>
    <w:lvl w:ilvl="0">
      <w:start w:val="1"/>
      <w:numFmt w:val="bullet"/>
      <w:pStyle w:val="SubItemList"/>
      <w:suff w:val="space"/>
      <w:lvlText w:val="−"/>
      <w:lvlJc w:val="left"/>
      <w:pPr>
        <w:ind w:left="241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3" w15:restartNumberingAfterBreak="0">
    <w:nsid w:val="171657A1"/>
    <w:multiLevelType w:val="multilevel"/>
    <w:tmpl w:val="AEE86D4C"/>
    <w:lvl w:ilvl="0">
      <w:start w:val="1"/>
      <w:numFmt w:val="decimal"/>
      <w:pStyle w:val="1"/>
      <w:suff w:val="nothing"/>
      <w:lvlText w:val="第%1章 "/>
      <w:lvlJc w:val="center"/>
      <w:pPr>
        <w:ind w:left="297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suff w:val="nothing"/>
      <w:lvlText w:val="%1.%2 "/>
      <w:lvlJc w:val="left"/>
      <w:pPr>
        <w:ind w:left="141" w:firstLine="0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suff w:val="nothing"/>
      <w:lvlText w:val="%1.%2.%3 "/>
      <w:lvlJc w:val="left"/>
      <w:pPr>
        <w:ind w:left="568" w:firstLine="0"/>
      </w:pPr>
      <w:rPr>
        <w:rFonts w:ascii="Calibri" w:eastAsia="黑体" w:hAnsi="Calibri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z-Block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Roman"/>
      <w:pStyle w:val="41"/>
      <w:suff w:val="nothing"/>
      <w:lvlText w:val="%5. "/>
      <w:lvlJc w:val="left"/>
      <w:pPr>
        <w:ind w:left="1702" w:hanging="227"/>
      </w:pPr>
      <w:rPr>
        <w:rFonts w:ascii="Times New Roman" w:eastAsia="黑体" w:hAnsi="Times New Roman" w:cs="Times New Roman" w:hint="default"/>
        <w:b/>
        <w:bCs/>
        <w:i w:val="0"/>
        <w:iCs w:val="0"/>
        <w:sz w:val="24"/>
        <w:szCs w:val="24"/>
        <w:u w:val="none"/>
      </w:rPr>
    </w:lvl>
    <w:lvl w:ilvl="5">
      <w:start w:val="1"/>
      <w:numFmt w:val="decimal"/>
      <w:pStyle w:val="Step"/>
      <w:suff w:val="space"/>
      <w:lvlText w:val="步骤%6"/>
      <w:lvlJc w:val="righ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2269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35DD189F"/>
    <w:multiLevelType w:val="hybridMultilevel"/>
    <w:tmpl w:val="74E0346E"/>
    <w:lvl w:ilvl="0" w:tplc="A0987124">
      <w:start w:val="1"/>
      <w:numFmt w:val="bullet"/>
      <w:pStyle w:val="E-Caution"/>
      <w:lvlText w:val=""/>
      <w:lvlPicBulletId w:val="1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8"/>
        <w:szCs w:val="4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6" w15:restartNumberingAfterBreak="0">
    <w:nsid w:val="3EB2009B"/>
    <w:multiLevelType w:val="hybridMultilevel"/>
    <w:tmpl w:val="211C8D08"/>
    <w:lvl w:ilvl="0" w:tplc="16729706">
      <w:start w:val="1"/>
      <w:numFmt w:val="bullet"/>
      <w:pStyle w:val="E-Note"/>
      <w:lvlText w:val=""/>
      <w:lvlPicBulletId w:val="0"/>
      <w:lvlJc w:val="left"/>
      <w:pPr>
        <w:ind w:left="987" w:hanging="42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36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7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63C3DB5"/>
    <w:multiLevelType w:val="hybridMultilevel"/>
    <w:tmpl w:val="59BA9CB6"/>
    <w:lvl w:ilvl="0" w:tplc="0602B598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DDA66D1"/>
    <w:multiLevelType w:val="multilevel"/>
    <w:tmpl w:val="2E36426C"/>
    <w:lvl w:ilvl="0">
      <w:start w:val="1"/>
      <w:numFmt w:val="upperLetter"/>
      <w:pStyle w:val="7"/>
      <w:suff w:val="nothing"/>
      <w:lvlText w:val="附录%1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z-BlockinAppendix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步骤 %5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5">
      <w:start w:val="1"/>
      <w:numFmt w:val="decimal"/>
      <w:lvlText w:val="%6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6">
      <w:start w:val="1"/>
      <w:numFmt w:val="decimal"/>
      <w:lvlRestart w:val="1"/>
      <w:pStyle w:val="Z-FigureDescriptioninAppendix"/>
      <w:suff w:val="space"/>
      <w:lvlText w:val="图%1-%7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decimal"/>
      <w:lvlRestart w:val="1"/>
      <w:pStyle w:val="Z-TableDescriptioninAppendix"/>
      <w:suff w:val="space"/>
      <w:lvlText w:val="表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Book Antiqua" w:eastAsia="宋体" w:hAnsi="Book Antiqua" w:hint="default"/>
        <w:b/>
        <w:bCs/>
        <w:i w:val="0"/>
        <w:iCs w:val="0"/>
        <w:color w:val="000000"/>
        <w:sz w:val="28"/>
        <w:szCs w:val="28"/>
      </w:rPr>
    </w:lvl>
  </w:abstractNum>
  <w:abstractNum w:abstractNumId="20" w15:restartNumberingAfterBreak="0">
    <w:nsid w:val="54767648"/>
    <w:multiLevelType w:val="multilevel"/>
    <w:tmpl w:val="22CAFFE4"/>
    <w:lvl w:ilvl="0">
      <w:start w:val="1"/>
      <w:numFmt w:val="bullet"/>
      <w:pStyle w:val="Coverlist"/>
      <w:suff w:val="space"/>
      <w:lvlText w:val=""/>
      <w:lvlJc w:val="left"/>
      <w:pPr>
        <w:ind w:left="60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1" w:hanging="420"/>
      </w:pPr>
      <w:rPr>
        <w:rFonts w:ascii="Wingdings" w:hAnsi="Wingdings" w:hint="default"/>
      </w:rPr>
    </w:lvl>
  </w:abstractNum>
  <w:abstractNum w:abstractNumId="21" w15:restartNumberingAfterBreak="0">
    <w:nsid w:val="65181034"/>
    <w:multiLevelType w:val="multilevel"/>
    <w:tmpl w:val="FD5427AA"/>
    <w:styleLink w:val="ItemStepn"/>
    <w:lvl w:ilvl="0">
      <w:start w:val="1"/>
      <w:numFmt w:val="decimal"/>
      <w:lvlText w:val="%1)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22" w15:restartNumberingAfterBreak="0">
    <w:nsid w:val="667437AC"/>
    <w:multiLevelType w:val="hybridMultilevel"/>
    <w:tmpl w:val="594AE2B6"/>
    <w:lvl w:ilvl="0" w:tplc="EF7299FA">
      <w:start w:val="1"/>
      <w:numFmt w:val="bullet"/>
      <w:pStyle w:val="E-Note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24"/>
        <w:szCs w:val="24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7364E79"/>
    <w:multiLevelType w:val="hybridMultilevel"/>
    <w:tmpl w:val="212AAF4C"/>
    <w:lvl w:ilvl="0" w:tplc="F7BCA526">
      <w:start w:val="1"/>
      <w:numFmt w:val="bullet"/>
      <w:pStyle w:val="E-Danger"/>
      <w:lvlText w:val=""/>
      <w:lvlPicBulletId w:val="2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6"/>
        <w:szCs w:val="4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4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5" w15:restartNumberingAfterBreak="0">
    <w:nsid w:val="6F4F08EC"/>
    <w:multiLevelType w:val="multilevel"/>
    <w:tmpl w:val="DCF6862A"/>
    <w:lvl w:ilvl="0">
      <w:start w:val="1"/>
      <w:numFmt w:val="decimal"/>
      <w:pStyle w:val="ItemStep"/>
      <w:suff w:val="space"/>
      <w:lvlText w:val="%1."/>
      <w:lvlJc w:val="left"/>
      <w:pPr>
        <w:ind w:left="811" w:hanging="24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811" w:hanging="2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811" w:hanging="244"/>
      </w:pPr>
      <w:rPr>
        <w:rFonts w:hint="eastAsia"/>
      </w:rPr>
    </w:lvl>
    <w:lvl w:ilvl="6">
      <w:start w:val="1"/>
      <w:numFmt w:val="decimal"/>
      <w:suff w:val="space"/>
      <w:lvlText w:val="%7"/>
      <w:lvlJc w:val="left"/>
      <w:pPr>
        <w:ind w:left="811" w:hanging="2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811" w:hanging="244"/>
      </w:pPr>
      <w:rPr>
        <w:rFonts w:hint="eastAsia"/>
      </w:rPr>
    </w:lvl>
  </w:abstractNum>
  <w:abstractNum w:abstractNumId="26" w15:restartNumberingAfterBreak="0">
    <w:nsid w:val="7F773C35"/>
    <w:multiLevelType w:val="multilevel"/>
    <w:tmpl w:val="BFC0A264"/>
    <w:lvl w:ilvl="0">
      <w:start w:val="1"/>
      <w:numFmt w:val="bullet"/>
      <w:pStyle w:val="TableItemList"/>
      <w:suff w:val="space"/>
      <w:lvlText w:val=""/>
      <w:lvlJc w:val="left"/>
      <w:pPr>
        <w:ind w:left="170" w:hanging="170"/>
      </w:pPr>
      <w:rPr>
        <w:rFonts w:ascii="Wingdings" w:hAnsi="Wingdings" w:hint="default"/>
        <w:b w:val="0"/>
        <w:i w:val="0"/>
        <w:color w:val="auto"/>
        <w:position w:val="3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7"/>
  </w:num>
  <w:num w:numId="12">
    <w:abstractNumId w:val="14"/>
  </w:num>
  <w:num w:numId="13">
    <w:abstractNumId w:val="24"/>
  </w:num>
  <w:num w:numId="14">
    <w:abstractNumId w:val="11"/>
  </w:num>
  <w:num w:numId="15">
    <w:abstractNumId w:val="26"/>
  </w:num>
  <w:num w:numId="16">
    <w:abstractNumId w:val="18"/>
  </w:num>
  <w:num w:numId="17">
    <w:abstractNumId w:val="22"/>
  </w:num>
  <w:num w:numId="18">
    <w:abstractNumId w:val="12"/>
  </w:num>
  <w:num w:numId="19">
    <w:abstractNumId w:val="13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10"/>
  </w:num>
  <w:num w:numId="23">
    <w:abstractNumId w:val="21"/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  <w:lvlOverride w:ilvl="0">
      <w:startOverride w:val="1"/>
    </w:lvlOverride>
  </w:num>
  <w:num w:numId="26">
    <w:abstractNumId w:val="15"/>
    <w:lvlOverride w:ilvl="0">
      <w:startOverride w:val="1"/>
    </w:lvlOverride>
  </w:num>
  <w:num w:numId="27">
    <w:abstractNumId w:val="23"/>
    <w:lvlOverride w:ilvl="0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bordersDoNotSurroundHeader/>
  <w:bordersDoNotSurroundFooter/>
  <w:proofState w:spelling="clean" w:grammar="clean"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A6"/>
    <w:rsid w:val="000105B4"/>
    <w:rsid w:val="000136A3"/>
    <w:rsid w:val="000143DC"/>
    <w:rsid w:val="00020E81"/>
    <w:rsid w:val="000239CC"/>
    <w:rsid w:val="00033FE8"/>
    <w:rsid w:val="000369DE"/>
    <w:rsid w:val="00040AE1"/>
    <w:rsid w:val="00042A91"/>
    <w:rsid w:val="00045835"/>
    <w:rsid w:val="00051ACF"/>
    <w:rsid w:val="0005295F"/>
    <w:rsid w:val="00054785"/>
    <w:rsid w:val="00071FEE"/>
    <w:rsid w:val="00074A65"/>
    <w:rsid w:val="00074F47"/>
    <w:rsid w:val="00076878"/>
    <w:rsid w:val="000814CC"/>
    <w:rsid w:val="00083474"/>
    <w:rsid w:val="00093E49"/>
    <w:rsid w:val="00097371"/>
    <w:rsid w:val="000A1F2B"/>
    <w:rsid w:val="000B76B4"/>
    <w:rsid w:val="000D0C0A"/>
    <w:rsid w:val="000F5A8C"/>
    <w:rsid w:val="000F5F04"/>
    <w:rsid w:val="001050B4"/>
    <w:rsid w:val="001067DF"/>
    <w:rsid w:val="00113D8A"/>
    <w:rsid w:val="0011529C"/>
    <w:rsid w:val="00121E0E"/>
    <w:rsid w:val="00122693"/>
    <w:rsid w:val="001257E1"/>
    <w:rsid w:val="00127114"/>
    <w:rsid w:val="00132C82"/>
    <w:rsid w:val="001466F4"/>
    <w:rsid w:val="00146EBD"/>
    <w:rsid w:val="001474DA"/>
    <w:rsid w:val="00147E0B"/>
    <w:rsid w:val="001548D7"/>
    <w:rsid w:val="00157C45"/>
    <w:rsid w:val="00162699"/>
    <w:rsid w:val="00170F4F"/>
    <w:rsid w:val="0018095A"/>
    <w:rsid w:val="001A37B2"/>
    <w:rsid w:val="001B15E3"/>
    <w:rsid w:val="001B2011"/>
    <w:rsid w:val="001B2366"/>
    <w:rsid w:val="001D24B0"/>
    <w:rsid w:val="001D4C34"/>
    <w:rsid w:val="001E12DA"/>
    <w:rsid w:val="001E702B"/>
    <w:rsid w:val="001F4138"/>
    <w:rsid w:val="001F57B9"/>
    <w:rsid w:val="00201919"/>
    <w:rsid w:val="00206591"/>
    <w:rsid w:val="00207C96"/>
    <w:rsid w:val="00212EF2"/>
    <w:rsid w:val="0022180F"/>
    <w:rsid w:val="00227B65"/>
    <w:rsid w:val="00230CCD"/>
    <w:rsid w:val="00231A57"/>
    <w:rsid w:val="00244DBF"/>
    <w:rsid w:val="00245BE8"/>
    <w:rsid w:val="00246623"/>
    <w:rsid w:val="002478C0"/>
    <w:rsid w:val="00250460"/>
    <w:rsid w:val="002515B5"/>
    <w:rsid w:val="00266AAF"/>
    <w:rsid w:val="002755CA"/>
    <w:rsid w:val="002816D6"/>
    <w:rsid w:val="00281C84"/>
    <w:rsid w:val="002835A6"/>
    <w:rsid w:val="00286C32"/>
    <w:rsid w:val="00287152"/>
    <w:rsid w:val="00287949"/>
    <w:rsid w:val="002901D1"/>
    <w:rsid w:val="00290868"/>
    <w:rsid w:val="002A731B"/>
    <w:rsid w:val="002D792D"/>
    <w:rsid w:val="002E3F16"/>
    <w:rsid w:val="002E5F5A"/>
    <w:rsid w:val="003010F8"/>
    <w:rsid w:val="0030307C"/>
    <w:rsid w:val="003068F6"/>
    <w:rsid w:val="00307866"/>
    <w:rsid w:val="00316DB3"/>
    <w:rsid w:val="003211B4"/>
    <w:rsid w:val="00324AA2"/>
    <w:rsid w:val="00325EFE"/>
    <w:rsid w:val="00335369"/>
    <w:rsid w:val="003426F5"/>
    <w:rsid w:val="00344DE2"/>
    <w:rsid w:val="00347F89"/>
    <w:rsid w:val="0036374E"/>
    <w:rsid w:val="003740AA"/>
    <w:rsid w:val="00380544"/>
    <w:rsid w:val="00387EC9"/>
    <w:rsid w:val="00392445"/>
    <w:rsid w:val="00396488"/>
    <w:rsid w:val="003A2EDA"/>
    <w:rsid w:val="003B3DE6"/>
    <w:rsid w:val="003B638E"/>
    <w:rsid w:val="003C768A"/>
    <w:rsid w:val="003D71BB"/>
    <w:rsid w:val="003E070E"/>
    <w:rsid w:val="003E0DDD"/>
    <w:rsid w:val="003E3012"/>
    <w:rsid w:val="003E7835"/>
    <w:rsid w:val="003F3F2B"/>
    <w:rsid w:val="00400F36"/>
    <w:rsid w:val="004139B0"/>
    <w:rsid w:val="00420281"/>
    <w:rsid w:val="00424A82"/>
    <w:rsid w:val="004255CA"/>
    <w:rsid w:val="00426E69"/>
    <w:rsid w:val="0043323D"/>
    <w:rsid w:val="004339E7"/>
    <w:rsid w:val="00434061"/>
    <w:rsid w:val="00436426"/>
    <w:rsid w:val="00440A4F"/>
    <w:rsid w:val="00441649"/>
    <w:rsid w:val="00444CCA"/>
    <w:rsid w:val="00446CB6"/>
    <w:rsid w:val="00453D49"/>
    <w:rsid w:val="00465DF0"/>
    <w:rsid w:val="00482DD1"/>
    <w:rsid w:val="00497E5E"/>
    <w:rsid w:val="004A1012"/>
    <w:rsid w:val="004A67AF"/>
    <w:rsid w:val="004B0D0C"/>
    <w:rsid w:val="004B226F"/>
    <w:rsid w:val="004C4339"/>
    <w:rsid w:val="004D510A"/>
    <w:rsid w:val="004D798B"/>
    <w:rsid w:val="004E472D"/>
    <w:rsid w:val="004E7731"/>
    <w:rsid w:val="004F1AF2"/>
    <w:rsid w:val="00500E97"/>
    <w:rsid w:val="005125F8"/>
    <w:rsid w:val="00516ED9"/>
    <w:rsid w:val="00524380"/>
    <w:rsid w:val="00525009"/>
    <w:rsid w:val="00525A77"/>
    <w:rsid w:val="00532E12"/>
    <w:rsid w:val="00535823"/>
    <w:rsid w:val="00553375"/>
    <w:rsid w:val="00555DEA"/>
    <w:rsid w:val="00557F94"/>
    <w:rsid w:val="00580617"/>
    <w:rsid w:val="005A3583"/>
    <w:rsid w:val="005B5D09"/>
    <w:rsid w:val="005C0D8B"/>
    <w:rsid w:val="005D6701"/>
    <w:rsid w:val="005E48A5"/>
    <w:rsid w:val="005E782A"/>
    <w:rsid w:val="006119D8"/>
    <w:rsid w:val="00615105"/>
    <w:rsid w:val="00615CFB"/>
    <w:rsid w:val="006279D6"/>
    <w:rsid w:val="00636DF9"/>
    <w:rsid w:val="00674B8F"/>
    <w:rsid w:val="0067577E"/>
    <w:rsid w:val="00685365"/>
    <w:rsid w:val="00685EBD"/>
    <w:rsid w:val="00691BBB"/>
    <w:rsid w:val="006A2E2F"/>
    <w:rsid w:val="006B150A"/>
    <w:rsid w:val="006D2814"/>
    <w:rsid w:val="006D3C1C"/>
    <w:rsid w:val="006D445D"/>
    <w:rsid w:val="006E20FB"/>
    <w:rsid w:val="006E5229"/>
    <w:rsid w:val="006F7B68"/>
    <w:rsid w:val="00702C00"/>
    <w:rsid w:val="00702C19"/>
    <w:rsid w:val="00707F00"/>
    <w:rsid w:val="0071221C"/>
    <w:rsid w:val="007135CF"/>
    <w:rsid w:val="00714330"/>
    <w:rsid w:val="0071447F"/>
    <w:rsid w:val="00725E65"/>
    <w:rsid w:val="007262DB"/>
    <w:rsid w:val="007344C7"/>
    <w:rsid w:val="0073743D"/>
    <w:rsid w:val="00742FB9"/>
    <w:rsid w:val="00751A57"/>
    <w:rsid w:val="00761321"/>
    <w:rsid w:val="007772A7"/>
    <w:rsid w:val="00777964"/>
    <w:rsid w:val="00782924"/>
    <w:rsid w:val="007A36B0"/>
    <w:rsid w:val="007B13B6"/>
    <w:rsid w:val="007C1A55"/>
    <w:rsid w:val="007C5660"/>
    <w:rsid w:val="007D4D01"/>
    <w:rsid w:val="007D72D4"/>
    <w:rsid w:val="007E4AD5"/>
    <w:rsid w:val="007E73DC"/>
    <w:rsid w:val="007F3D73"/>
    <w:rsid w:val="0080268A"/>
    <w:rsid w:val="00810E28"/>
    <w:rsid w:val="00830F5B"/>
    <w:rsid w:val="00841217"/>
    <w:rsid w:val="0084691B"/>
    <w:rsid w:val="00852092"/>
    <w:rsid w:val="00865562"/>
    <w:rsid w:val="00883C99"/>
    <w:rsid w:val="00885AAA"/>
    <w:rsid w:val="008903DF"/>
    <w:rsid w:val="008927A4"/>
    <w:rsid w:val="008A3657"/>
    <w:rsid w:val="008B41BF"/>
    <w:rsid w:val="008B514D"/>
    <w:rsid w:val="008B5780"/>
    <w:rsid w:val="008B5A52"/>
    <w:rsid w:val="008C0052"/>
    <w:rsid w:val="008C1061"/>
    <w:rsid w:val="008C19FD"/>
    <w:rsid w:val="008C3B2D"/>
    <w:rsid w:val="008C7027"/>
    <w:rsid w:val="008D0264"/>
    <w:rsid w:val="008E7850"/>
    <w:rsid w:val="008F28D7"/>
    <w:rsid w:val="008F3DBC"/>
    <w:rsid w:val="008F4781"/>
    <w:rsid w:val="00904C6C"/>
    <w:rsid w:val="00905D64"/>
    <w:rsid w:val="00907212"/>
    <w:rsid w:val="00917AF5"/>
    <w:rsid w:val="00923914"/>
    <w:rsid w:val="00927A43"/>
    <w:rsid w:val="009444BF"/>
    <w:rsid w:val="00946441"/>
    <w:rsid w:val="00952B7D"/>
    <w:rsid w:val="009721AB"/>
    <w:rsid w:val="00981238"/>
    <w:rsid w:val="00982518"/>
    <w:rsid w:val="00984AD2"/>
    <w:rsid w:val="00987C01"/>
    <w:rsid w:val="00987C50"/>
    <w:rsid w:val="00990EF5"/>
    <w:rsid w:val="00995D68"/>
    <w:rsid w:val="00997656"/>
    <w:rsid w:val="009976C1"/>
    <w:rsid w:val="009976CE"/>
    <w:rsid w:val="009A2782"/>
    <w:rsid w:val="009A73C6"/>
    <w:rsid w:val="009B4ED8"/>
    <w:rsid w:val="009D553E"/>
    <w:rsid w:val="009E6FCF"/>
    <w:rsid w:val="00A14CDC"/>
    <w:rsid w:val="00A15B40"/>
    <w:rsid w:val="00A20D8A"/>
    <w:rsid w:val="00A22E93"/>
    <w:rsid w:val="00A25935"/>
    <w:rsid w:val="00A2639D"/>
    <w:rsid w:val="00A27CC6"/>
    <w:rsid w:val="00A3277C"/>
    <w:rsid w:val="00A33BA2"/>
    <w:rsid w:val="00A379A3"/>
    <w:rsid w:val="00A447BE"/>
    <w:rsid w:val="00A45043"/>
    <w:rsid w:val="00A45653"/>
    <w:rsid w:val="00A465F4"/>
    <w:rsid w:val="00A54788"/>
    <w:rsid w:val="00A56F67"/>
    <w:rsid w:val="00A632C2"/>
    <w:rsid w:val="00A705BD"/>
    <w:rsid w:val="00A85300"/>
    <w:rsid w:val="00A91B10"/>
    <w:rsid w:val="00A940E2"/>
    <w:rsid w:val="00AA137D"/>
    <w:rsid w:val="00AD030A"/>
    <w:rsid w:val="00AD3672"/>
    <w:rsid w:val="00AD560F"/>
    <w:rsid w:val="00AD6834"/>
    <w:rsid w:val="00AE46A9"/>
    <w:rsid w:val="00AE5A4C"/>
    <w:rsid w:val="00AF260D"/>
    <w:rsid w:val="00AF5619"/>
    <w:rsid w:val="00B02FBE"/>
    <w:rsid w:val="00B05EC6"/>
    <w:rsid w:val="00B065F5"/>
    <w:rsid w:val="00B1326D"/>
    <w:rsid w:val="00B145D7"/>
    <w:rsid w:val="00B15AF3"/>
    <w:rsid w:val="00B20B1D"/>
    <w:rsid w:val="00B21DF8"/>
    <w:rsid w:val="00B3063E"/>
    <w:rsid w:val="00B3231E"/>
    <w:rsid w:val="00B33468"/>
    <w:rsid w:val="00B34E25"/>
    <w:rsid w:val="00B424CD"/>
    <w:rsid w:val="00B509E9"/>
    <w:rsid w:val="00B52B5A"/>
    <w:rsid w:val="00B6078B"/>
    <w:rsid w:val="00B71645"/>
    <w:rsid w:val="00B738C2"/>
    <w:rsid w:val="00B749F3"/>
    <w:rsid w:val="00B81D72"/>
    <w:rsid w:val="00B82265"/>
    <w:rsid w:val="00B83243"/>
    <w:rsid w:val="00B93D83"/>
    <w:rsid w:val="00B956BD"/>
    <w:rsid w:val="00BA43EC"/>
    <w:rsid w:val="00BB424F"/>
    <w:rsid w:val="00BC4519"/>
    <w:rsid w:val="00BD0342"/>
    <w:rsid w:val="00BD691B"/>
    <w:rsid w:val="00BE2144"/>
    <w:rsid w:val="00BF2375"/>
    <w:rsid w:val="00BF3707"/>
    <w:rsid w:val="00BF73C7"/>
    <w:rsid w:val="00BF7D9A"/>
    <w:rsid w:val="00C054C3"/>
    <w:rsid w:val="00C104FF"/>
    <w:rsid w:val="00C16ECB"/>
    <w:rsid w:val="00C2050D"/>
    <w:rsid w:val="00C209DE"/>
    <w:rsid w:val="00C2112B"/>
    <w:rsid w:val="00C25FFF"/>
    <w:rsid w:val="00C371A9"/>
    <w:rsid w:val="00C42598"/>
    <w:rsid w:val="00C505C6"/>
    <w:rsid w:val="00C578D1"/>
    <w:rsid w:val="00C6623F"/>
    <w:rsid w:val="00C840B7"/>
    <w:rsid w:val="00C8543E"/>
    <w:rsid w:val="00C90019"/>
    <w:rsid w:val="00CA46E9"/>
    <w:rsid w:val="00CA4A80"/>
    <w:rsid w:val="00CA78A8"/>
    <w:rsid w:val="00CB3862"/>
    <w:rsid w:val="00CC005D"/>
    <w:rsid w:val="00CC0864"/>
    <w:rsid w:val="00CC0B40"/>
    <w:rsid w:val="00CC3F96"/>
    <w:rsid w:val="00CC517E"/>
    <w:rsid w:val="00CD36EA"/>
    <w:rsid w:val="00CD4B20"/>
    <w:rsid w:val="00CE0DA8"/>
    <w:rsid w:val="00CE2537"/>
    <w:rsid w:val="00CE3CAF"/>
    <w:rsid w:val="00CE660D"/>
    <w:rsid w:val="00CF7C5F"/>
    <w:rsid w:val="00D02F70"/>
    <w:rsid w:val="00D04A4A"/>
    <w:rsid w:val="00D141EB"/>
    <w:rsid w:val="00D206DD"/>
    <w:rsid w:val="00D20725"/>
    <w:rsid w:val="00D22BFF"/>
    <w:rsid w:val="00D244C1"/>
    <w:rsid w:val="00D30E7A"/>
    <w:rsid w:val="00D36210"/>
    <w:rsid w:val="00D369D8"/>
    <w:rsid w:val="00D40039"/>
    <w:rsid w:val="00D46DCB"/>
    <w:rsid w:val="00D51C69"/>
    <w:rsid w:val="00D56575"/>
    <w:rsid w:val="00D863B0"/>
    <w:rsid w:val="00DA7868"/>
    <w:rsid w:val="00DB1D5C"/>
    <w:rsid w:val="00DC51AB"/>
    <w:rsid w:val="00DD0FC4"/>
    <w:rsid w:val="00DD7DFB"/>
    <w:rsid w:val="00DF13E5"/>
    <w:rsid w:val="00DF4682"/>
    <w:rsid w:val="00DF4B62"/>
    <w:rsid w:val="00DF4B79"/>
    <w:rsid w:val="00DF4DAE"/>
    <w:rsid w:val="00E11B28"/>
    <w:rsid w:val="00E1408A"/>
    <w:rsid w:val="00E21DD2"/>
    <w:rsid w:val="00E253A7"/>
    <w:rsid w:val="00E27005"/>
    <w:rsid w:val="00E32710"/>
    <w:rsid w:val="00E345A2"/>
    <w:rsid w:val="00E36303"/>
    <w:rsid w:val="00E53B3D"/>
    <w:rsid w:val="00E61FCA"/>
    <w:rsid w:val="00E634C5"/>
    <w:rsid w:val="00E64F3B"/>
    <w:rsid w:val="00E650F1"/>
    <w:rsid w:val="00E718B2"/>
    <w:rsid w:val="00E71CAC"/>
    <w:rsid w:val="00E73532"/>
    <w:rsid w:val="00E745D6"/>
    <w:rsid w:val="00E74EE8"/>
    <w:rsid w:val="00E776BD"/>
    <w:rsid w:val="00E82775"/>
    <w:rsid w:val="00E828A9"/>
    <w:rsid w:val="00E87AED"/>
    <w:rsid w:val="00E95F3C"/>
    <w:rsid w:val="00EA2963"/>
    <w:rsid w:val="00EB0267"/>
    <w:rsid w:val="00EC6958"/>
    <w:rsid w:val="00ED3C35"/>
    <w:rsid w:val="00ED4815"/>
    <w:rsid w:val="00ED4A44"/>
    <w:rsid w:val="00ED77EA"/>
    <w:rsid w:val="00EE18A1"/>
    <w:rsid w:val="00EE34B6"/>
    <w:rsid w:val="00EE48FE"/>
    <w:rsid w:val="00EE63C3"/>
    <w:rsid w:val="00EF1A9C"/>
    <w:rsid w:val="00EF352D"/>
    <w:rsid w:val="00F0553B"/>
    <w:rsid w:val="00F05B3B"/>
    <w:rsid w:val="00F13280"/>
    <w:rsid w:val="00F14531"/>
    <w:rsid w:val="00F33871"/>
    <w:rsid w:val="00F36C88"/>
    <w:rsid w:val="00F36CC5"/>
    <w:rsid w:val="00F602A6"/>
    <w:rsid w:val="00F635ED"/>
    <w:rsid w:val="00F66E82"/>
    <w:rsid w:val="00F67C36"/>
    <w:rsid w:val="00F748D8"/>
    <w:rsid w:val="00F92870"/>
    <w:rsid w:val="00FB0A07"/>
    <w:rsid w:val="00FB1DB2"/>
    <w:rsid w:val="00FC4154"/>
    <w:rsid w:val="00FC6C5F"/>
    <w:rsid w:val="00FD0A76"/>
    <w:rsid w:val="00FD1A5F"/>
    <w:rsid w:val="00FE51FD"/>
    <w:rsid w:val="00FF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CFF9EE"/>
  <w15:chartTrackingRefBased/>
  <w15:docId w15:val="{C28B60A9-EBB0-4F80-BEA8-DEC32642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06591"/>
    <w:pPr>
      <w:topLinePunct/>
      <w:adjustRightInd w:val="0"/>
      <w:snapToGrid w:val="0"/>
      <w:spacing w:before="160" w:after="160" w:line="240" w:lineRule="atLeast"/>
      <w:ind w:left="567"/>
    </w:pPr>
    <w:rPr>
      <w:rFonts w:ascii="Calibri" w:eastAsia="华文细黑" w:hAnsi="Calibri" w:cs="Arial"/>
      <w:sz w:val="24"/>
      <w:szCs w:val="21"/>
    </w:rPr>
  </w:style>
  <w:style w:type="paragraph" w:styleId="1">
    <w:name w:val="heading 1"/>
    <w:basedOn w:val="a2"/>
    <w:next w:val="21"/>
    <w:link w:val="10"/>
    <w:qFormat/>
    <w:rsid w:val="00DF4B79"/>
    <w:pPr>
      <w:keepNext/>
      <w:numPr>
        <w:numId w:val="28"/>
      </w:numPr>
      <w:spacing w:before="600" w:after="400"/>
      <w:jc w:val="center"/>
      <w:outlineLvl w:val="0"/>
    </w:pPr>
    <w:rPr>
      <w:rFonts w:eastAsia="黑体" w:cs="Book Antiqua"/>
      <w:bCs/>
      <w:sz w:val="44"/>
      <w:szCs w:val="44"/>
    </w:rPr>
  </w:style>
  <w:style w:type="paragraph" w:styleId="21">
    <w:name w:val="heading 2"/>
    <w:basedOn w:val="a2"/>
    <w:next w:val="31"/>
    <w:link w:val="22"/>
    <w:qFormat/>
    <w:rsid w:val="00DF4B79"/>
    <w:pPr>
      <w:keepNext/>
      <w:keepLines/>
      <w:numPr>
        <w:ilvl w:val="1"/>
        <w:numId w:val="28"/>
      </w:numPr>
      <w:spacing w:before="400"/>
      <w:outlineLvl w:val="1"/>
    </w:pPr>
    <w:rPr>
      <w:rFonts w:eastAsia="黑体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basedOn w:val="a2"/>
    <w:next w:val="a2"/>
    <w:link w:val="32"/>
    <w:qFormat/>
    <w:rsid w:val="00DF4B79"/>
    <w:pPr>
      <w:keepNext/>
      <w:keepLines/>
      <w:numPr>
        <w:ilvl w:val="2"/>
        <w:numId w:val="28"/>
      </w:numPr>
      <w:spacing w:before="240"/>
      <w:outlineLvl w:val="2"/>
    </w:pPr>
    <w:rPr>
      <w:rFonts w:eastAsia="黑体" w:cs="宋体"/>
      <w:noProof/>
      <w:kern w:val="0"/>
      <w:sz w:val="32"/>
      <w:szCs w:val="32"/>
    </w:rPr>
  </w:style>
  <w:style w:type="paragraph" w:styleId="41">
    <w:name w:val="heading 4"/>
    <w:basedOn w:val="a2"/>
    <w:next w:val="a2"/>
    <w:link w:val="42"/>
    <w:semiHidden/>
    <w:qFormat/>
    <w:rsid w:val="00DF4B79"/>
    <w:pPr>
      <w:keepNext/>
      <w:keepLines/>
      <w:numPr>
        <w:ilvl w:val="4"/>
        <w:numId w:val="28"/>
      </w:numPr>
      <w:ind w:rightChars="100" w:right="100"/>
      <w:outlineLvl w:val="3"/>
    </w:pPr>
    <w:rPr>
      <w:rFonts w:eastAsia="黑体" w:cs="Times New Roman"/>
      <w:bCs/>
    </w:rPr>
  </w:style>
  <w:style w:type="paragraph" w:styleId="51">
    <w:name w:val="heading 5"/>
    <w:basedOn w:val="a2"/>
    <w:next w:val="a2"/>
    <w:link w:val="52"/>
    <w:semiHidden/>
    <w:qFormat/>
    <w:rsid w:val="00DF4B79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semiHidden/>
    <w:qFormat/>
    <w:rsid w:val="00DF4B7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aliases w:val="附录A"/>
    <w:basedOn w:val="1"/>
    <w:next w:val="8"/>
    <w:link w:val="70"/>
    <w:qFormat/>
    <w:rsid w:val="00DF4B79"/>
    <w:pPr>
      <w:keepLines/>
      <w:numPr>
        <w:numId w:val="20"/>
      </w:numPr>
      <w:topLinePunct w:val="0"/>
      <w:outlineLvl w:val="6"/>
    </w:pPr>
    <w:rPr>
      <w:bCs w:val="0"/>
    </w:rPr>
  </w:style>
  <w:style w:type="paragraph" w:styleId="8">
    <w:name w:val="heading 8"/>
    <w:aliases w:val="A.1"/>
    <w:basedOn w:val="21"/>
    <w:next w:val="9"/>
    <w:link w:val="80"/>
    <w:qFormat/>
    <w:rsid w:val="00DF4B79"/>
    <w:pPr>
      <w:numPr>
        <w:numId w:val="20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aliases w:val="A.1.1"/>
    <w:basedOn w:val="31"/>
    <w:next w:val="a2"/>
    <w:link w:val="90"/>
    <w:qFormat/>
    <w:rsid w:val="00DF4B79"/>
    <w:pPr>
      <w:numPr>
        <w:numId w:val="2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F602A6"/>
    <w:pPr>
      <w:ind w:firstLineChars="200" w:firstLine="420"/>
    </w:pPr>
  </w:style>
  <w:style w:type="table" w:styleId="a7">
    <w:name w:val="Table Grid"/>
    <w:basedOn w:val="a4"/>
    <w:rsid w:val="00DF4B79"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113" w:type="dxa"/>
    </w:tblPr>
  </w:style>
  <w:style w:type="paragraph" w:styleId="a8">
    <w:name w:val="header"/>
    <w:basedOn w:val="a2"/>
    <w:link w:val="a9"/>
    <w:rsid w:val="00DF4B79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customStyle="1" w:styleId="a9">
    <w:name w:val="页眉 字符"/>
    <w:basedOn w:val="a3"/>
    <w:link w:val="a8"/>
    <w:rsid w:val="00DF4B79"/>
    <w:rPr>
      <w:rFonts w:ascii="Calibri" w:eastAsia="华文细黑" w:hAnsi="Calibri" w:cs="Arial"/>
      <w:sz w:val="2"/>
      <w:szCs w:val="2"/>
    </w:rPr>
  </w:style>
  <w:style w:type="paragraph" w:styleId="aa">
    <w:name w:val="footer"/>
    <w:basedOn w:val="a2"/>
    <w:link w:val="ab"/>
    <w:uiPriority w:val="99"/>
    <w:unhideWhenUsed/>
    <w:rsid w:val="00DF4B7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DF4B79"/>
    <w:rPr>
      <w:rFonts w:ascii="Calibri" w:eastAsia="华文细黑" w:hAnsi="Calibri" w:cs="Arial"/>
      <w:sz w:val="18"/>
      <w:szCs w:val="18"/>
    </w:rPr>
  </w:style>
  <w:style w:type="character" w:styleId="ac">
    <w:name w:val="Placeholder Text"/>
    <w:basedOn w:val="a3"/>
    <w:uiPriority w:val="99"/>
    <w:semiHidden/>
    <w:rsid w:val="00EE34B6"/>
    <w:rPr>
      <w:color w:val="808080"/>
    </w:rPr>
  </w:style>
  <w:style w:type="table" w:customStyle="1" w:styleId="11">
    <w:name w:val="网格型1"/>
    <w:basedOn w:val="a4"/>
    <w:next w:val="a7"/>
    <w:uiPriority w:val="39"/>
    <w:rsid w:val="00244DB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网格型2"/>
    <w:basedOn w:val="a4"/>
    <w:next w:val="a7"/>
    <w:uiPriority w:val="39"/>
    <w:rsid w:val="00BF7D9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3"/>
    <w:link w:val="1"/>
    <w:rsid w:val="00841217"/>
    <w:rPr>
      <w:rFonts w:ascii="Calibri" w:eastAsia="黑体" w:hAnsi="Calibri" w:cs="Book Antiqua"/>
      <w:bCs/>
      <w:sz w:val="44"/>
      <w:szCs w:val="44"/>
    </w:rPr>
  </w:style>
  <w:style w:type="character" w:customStyle="1" w:styleId="22">
    <w:name w:val="标题 2 字符"/>
    <w:basedOn w:val="a3"/>
    <w:link w:val="21"/>
    <w:rsid w:val="00ED4815"/>
    <w:rPr>
      <w:rFonts w:ascii="Calibri" w:eastAsia="黑体" w:hAnsi="Calibri" w:cs="Book Antiqua"/>
      <w:bCs/>
      <w:noProof/>
      <w:kern w:val="0"/>
      <w:sz w:val="36"/>
      <w:szCs w:val="36"/>
      <w:lang w:eastAsia="en-US"/>
    </w:rPr>
  </w:style>
  <w:style w:type="character" w:customStyle="1" w:styleId="32">
    <w:name w:val="标题 3 字符"/>
    <w:basedOn w:val="a3"/>
    <w:link w:val="31"/>
    <w:rsid w:val="00BC4519"/>
    <w:rPr>
      <w:rFonts w:ascii="Calibri" w:eastAsia="黑体" w:hAnsi="Calibri" w:cs="宋体"/>
      <w:noProof/>
      <w:kern w:val="0"/>
      <w:sz w:val="32"/>
      <w:szCs w:val="32"/>
    </w:rPr>
  </w:style>
  <w:style w:type="character" w:customStyle="1" w:styleId="42">
    <w:name w:val="标题 4 字符"/>
    <w:basedOn w:val="a3"/>
    <w:link w:val="41"/>
    <w:semiHidden/>
    <w:rsid w:val="00F36C88"/>
    <w:rPr>
      <w:rFonts w:ascii="Calibri" w:eastAsia="黑体" w:hAnsi="Calibri" w:cs="Times New Roman"/>
      <w:bCs/>
      <w:sz w:val="24"/>
      <w:szCs w:val="21"/>
    </w:rPr>
  </w:style>
  <w:style w:type="character" w:customStyle="1" w:styleId="52">
    <w:name w:val="标题 5 字符"/>
    <w:basedOn w:val="a3"/>
    <w:link w:val="51"/>
    <w:semiHidden/>
    <w:rsid w:val="00F36C88"/>
    <w:rPr>
      <w:rFonts w:ascii="Calibri" w:eastAsia="华文细黑" w:hAnsi="Calibri" w:cs="Arial"/>
      <w:b/>
      <w:bCs/>
      <w:sz w:val="28"/>
      <w:szCs w:val="28"/>
    </w:rPr>
  </w:style>
  <w:style w:type="character" w:customStyle="1" w:styleId="60">
    <w:name w:val="标题 6 字符"/>
    <w:basedOn w:val="a3"/>
    <w:link w:val="6"/>
    <w:semiHidden/>
    <w:rsid w:val="00F36C88"/>
    <w:rPr>
      <w:rFonts w:ascii="Arial" w:eastAsia="黑体" w:hAnsi="Arial" w:cs="Times New Roman"/>
      <w:b/>
      <w:bCs/>
      <w:sz w:val="24"/>
      <w:szCs w:val="21"/>
    </w:rPr>
  </w:style>
  <w:style w:type="character" w:customStyle="1" w:styleId="70">
    <w:name w:val="标题 7 字符"/>
    <w:aliases w:val="附录A 字符"/>
    <w:basedOn w:val="a3"/>
    <w:link w:val="7"/>
    <w:rsid w:val="00F36C88"/>
    <w:rPr>
      <w:rFonts w:ascii="Calibri" w:eastAsia="黑体" w:hAnsi="Calibri" w:cs="Book Antiqua"/>
      <w:sz w:val="44"/>
      <w:szCs w:val="44"/>
    </w:rPr>
  </w:style>
  <w:style w:type="character" w:customStyle="1" w:styleId="80">
    <w:name w:val="标题 8 字符"/>
    <w:aliases w:val="A.1 字符"/>
    <w:basedOn w:val="a3"/>
    <w:link w:val="8"/>
    <w:rsid w:val="00F36C88"/>
    <w:rPr>
      <w:rFonts w:ascii="Calibri" w:eastAsia="黑体" w:hAnsi="Calibri" w:cs="Times New Roman"/>
      <w:bCs/>
      <w:noProof/>
      <w:kern w:val="0"/>
      <w:sz w:val="36"/>
      <w:szCs w:val="36"/>
      <w:lang w:eastAsia="en-US"/>
    </w:rPr>
  </w:style>
  <w:style w:type="character" w:customStyle="1" w:styleId="90">
    <w:name w:val="标题 9 字符"/>
    <w:aliases w:val="A.1.1 字符"/>
    <w:basedOn w:val="a3"/>
    <w:link w:val="9"/>
    <w:rsid w:val="00F36C88"/>
    <w:rPr>
      <w:rFonts w:ascii="Calibri" w:eastAsia="黑体" w:hAnsi="Calibri" w:cs="Times New Roman"/>
      <w:noProof/>
      <w:kern w:val="0"/>
      <w:sz w:val="32"/>
      <w:szCs w:val="32"/>
    </w:rPr>
  </w:style>
  <w:style w:type="paragraph" w:customStyle="1" w:styleId="z-Block">
    <w:name w:val="z-Block"/>
    <w:basedOn w:val="a2"/>
    <w:next w:val="a2"/>
    <w:rsid w:val="00DF4B79"/>
    <w:pPr>
      <w:keepNext/>
      <w:keepLines/>
      <w:numPr>
        <w:ilvl w:val="3"/>
        <w:numId w:val="28"/>
      </w:numPr>
      <w:spacing w:before="300" w:after="80"/>
      <w:outlineLvl w:val="3"/>
    </w:pPr>
    <w:rPr>
      <w:rFonts w:eastAsia="黑体" w:cs="Book Antiqua"/>
      <w:bCs/>
      <w:kern w:val="0"/>
      <w:sz w:val="28"/>
      <w:szCs w:val="28"/>
      <w:lang w:val="zh-CN"/>
    </w:rPr>
  </w:style>
  <w:style w:type="paragraph" w:customStyle="1" w:styleId="Coverlist">
    <w:name w:val="Cover list"/>
    <w:qFormat/>
    <w:rsid w:val="00DF4B79"/>
    <w:pPr>
      <w:widowControl w:val="0"/>
      <w:numPr>
        <w:numId w:val="21"/>
      </w:numPr>
      <w:ind w:left="244" w:hanging="244"/>
      <w:jc w:val="both"/>
    </w:pPr>
    <w:rPr>
      <w:rFonts w:ascii="Calibri" w:eastAsia="华文细黑" w:hAnsi="Calibri" w:cs="Arial"/>
      <w:sz w:val="24"/>
      <w:szCs w:val="21"/>
    </w:rPr>
  </w:style>
  <w:style w:type="table" w:customStyle="1" w:styleId="TableNoFrame">
    <w:name w:val="Table No Frame"/>
    <w:basedOn w:val="a7"/>
    <w:semiHidden/>
    <w:rsid w:val="00DF4B79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FigureDescription"/>
    <w:rsid w:val="00DF4B79"/>
    <w:pPr>
      <w:keepNext/>
      <w:spacing w:after="0"/>
      <w:jc w:val="center"/>
    </w:pPr>
  </w:style>
  <w:style w:type="paragraph" w:customStyle="1" w:styleId="FigureDescription">
    <w:name w:val="Figure Description"/>
    <w:next w:val="a2"/>
    <w:rsid w:val="00DF4B79"/>
    <w:pPr>
      <w:numPr>
        <w:ilvl w:val="7"/>
        <w:numId w:val="28"/>
      </w:numPr>
      <w:adjustRightInd w:val="0"/>
      <w:snapToGrid w:val="0"/>
      <w:spacing w:after="240" w:line="240" w:lineRule="atLeast"/>
      <w:ind w:left="567"/>
      <w:jc w:val="center"/>
    </w:pPr>
    <w:rPr>
      <w:rFonts w:ascii="Calibri" w:eastAsia="黑体" w:hAnsi="Calibri" w:cs="Arial"/>
      <w:spacing w:val="-4"/>
      <w:sz w:val="24"/>
      <w:szCs w:val="21"/>
    </w:rPr>
  </w:style>
  <w:style w:type="paragraph" w:customStyle="1" w:styleId="ad">
    <w:name w:val="封面 二号"/>
    <w:basedOn w:val="a2"/>
    <w:rsid w:val="00DF4B79"/>
    <w:pPr>
      <w:ind w:left="0"/>
      <w:jc w:val="right"/>
    </w:pPr>
    <w:rPr>
      <w:rFonts w:eastAsia="黑体" w:cs="宋体"/>
      <w:bCs/>
      <w:sz w:val="44"/>
      <w:szCs w:val="20"/>
    </w:rPr>
  </w:style>
  <w:style w:type="paragraph" w:customStyle="1" w:styleId="E-Note">
    <w:name w:val="E-Note"/>
    <w:next w:val="E-NoteText"/>
    <w:rsid w:val="00DF4B79"/>
    <w:pPr>
      <w:keepNext/>
      <w:numPr>
        <w:numId w:val="25"/>
      </w:numPr>
      <w:spacing w:before="160" w:line="240" w:lineRule="atLeast"/>
    </w:pPr>
    <w:rPr>
      <w:rFonts w:ascii="Times New Roman" w:eastAsia="黑体" w:hAnsi="Times New Roman" w:cs="宋体"/>
      <w:color w:val="000000"/>
      <w:kern w:val="21"/>
      <w:sz w:val="24"/>
      <w:szCs w:val="20"/>
    </w:rPr>
  </w:style>
  <w:style w:type="paragraph" w:customStyle="1" w:styleId="Heading4NoNumber">
    <w:name w:val="Heading4 No Number"/>
    <w:basedOn w:val="a2"/>
    <w:semiHidden/>
    <w:rsid w:val="00DF4B79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next w:val="a2"/>
    <w:rsid w:val="00DF4B79"/>
    <w:pPr>
      <w:spacing w:before="200" w:after="200"/>
    </w:pPr>
    <w:rPr>
      <w:rFonts w:ascii="Calibri" w:eastAsia="黑体" w:hAnsi="Calibri" w:cs="Book Antiqua"/>
      <w:bCs/>
      <w:noProof/>
      <w:kern w:val="0"/>
      <w:sz w:val="32"/>
      <w:szCs w:val="36"/>
      <w:lang w:eastAsia="en-US"/>
    </w:rPr>
  </w:style>
  <w:style w:type="numbering" w:styleId="111111">
    <w:name w:val="Outline List 2"/>
    <w:basedOn w:val="a5"/>
    <w:semiHidden/>
    <w:rsid w:val="00DF4B79"/>
    <w:pPr>
      <w:numPr>
        <w:numId w:val="12"/>
      </w:numPr>
    </w:pPr>
  </w:style>
  <w:style w:type="paragraph" w:customStyle="1" w:styleId="ItemList">
    <w:name w:val="Item List"/>
    <w:link w:val="ItemListChar"/>
    <w:rsid w:val="00DF4B79"/>
    <w:pPr>
      <w:numPr>
        <w:numId w:val="22"/>
      </w:numPr>
      <w:adjustRightInd w:val="0"/>
      <w:snapToGrid w:val="0"/>
      <w:spacing w:before="80" w:after="80" w:line="240" w:lineRule="atLeast"/>
      <w:ind w:left="822" w:hanging="255"/>
    </w:pPr>
    <w:rPr>
      <w:rFonts w:ascii="Calibri" w:eastAsia="华文细黑" w:hAnsi="Calibri" w:cs="Arial"/>
      <w:sz w:val="24"/>
      <w:szCs w:val="21"/>
    </w:rPr>
  </w:style>
  <w:style w:type="paragraph" w:customStyle="1" w:styleId="TableItemList">
    <w:name w:val="Table Item List"/>
    <w:basedOn w:val="a2"/>
    <w:rsid w:val="00DF4B79"/>
    <w:pPr>
      <w:numPr>
        <w:numId w:val="15"/>
      </w:numPr>
      <w:spacing w:before="80" w:after="80"/>
    </w:pPr>
    <w:rPr>
      <w:kern w:val="0"/>
    </w:rPr>
  </w:style>
  <w:style w:type="paragraph" w:customStyle="1" w:styleId="ItemText">
    <w:name w:val="Item Text"/>
    <w:rsid w:val="00DF4B79"/>
    <w:pPr>
      <w:adjustRightInd w:val="0"/>
      <w:snapToGrid w:val="0"/>
      <w:spacing w:before="80" w:after="80" w:line="240" w:lineRule="atLeast"/>
      <w:ind w:left="822"/>
    </w:pPr>
    <w:rPr>
      <w:rFonts w:ascii="Calibri" w:eastAsia="华文细黑" w:hAnsi="Calibri" w:cs="Times New Roman"/>
      <w:sz w:val="24"/>
      <w:szCs w:val="21"/>
    </w:rPr>
  </w:style>
  <w:style w:type="paragraph" w:customStyle="1" w:styleId="ItemStep">
    <w:name w:val="Item Step"/>
    <w:rsid w:val="00DF4B79"/>
    <w:pPr>
      <w:numPr>
        <w:numId w:val="24"/>
      </w:numPr>
      <w:adjustRightInd w:val="0"/>
      <w:snapToGrid w:val="0"/>
      <w:spacing w:before="80" w:after="80" w:line="240" w:lineRule="atLeast"/>
      <w:ind w:left="822" w:hanging="255"/>
      <w:jc w:val="both"/>
      <w:outlineLvl w:val="6"/>
    </w:pPr>
    <w:rPr>
      <w:rFonts w:ascii="Calibri" w:eastAsia="华文细黑" w:hAnsi="Calibri" w:cs="Arial"/>
      <w:snapToGrid w:val="0"/>
      <w:color w:val="000000"/>
      <w:w w:val="0"/>
      <w:kern w:val="0"/>
      <w:sz w:val="24"/>
      <w:szCs w:val="24"/>
      <w:u w:color="000000"/>
    </w:rPr>
  </w:style>
  <w:style w:type="paragraph" w:customStyle="1" w:styleId="ManualTitle1">
    <w:name w:val="Manual Title1"/>
    <w:semiHidden/>
    <w:rsid w:val="00DF4B79"/>
    <w:rPr>
      <w:rFonts w:ascii="Arial" w:eastAsia="黑体" w:hAnsi="Arial" w:cs="Times New Roman"/>
      <w:noProof/>
      <w:kern w:val="0"/>
      <w:sz w:val="30"/>
      <w:szCs w:val="20"/>
      <w:lang w:eastAsia="en-US"/>
    </w:rPr>
  </w:style>
  <w:style w:type="paragraph" w:customStyle="1" w:styleId="UD">
    <w:name w:val="封底UD号"/>
    <w:basedOn w:val="a2"/>
    <w:next w:val="ae"/>
    <w:rsid w:val="00DF4B79"/>
    <w:pPr>
      <w:ind w:rightChars="200" w:right="200"/>
      <w:jc w:val="right"/>
    </w:pPr>
    <w:rPr>
      <w:rFonts w:cs="宋体"/>
      <w:szCs w:val="20"/>
    </w:rPr>
  </w:style>
  <w:style w:type="paragraph" w:customStyle="1" w:styleId="E-CautionList">
    <w:name w:val="E-Caution List"/>
    <w:basedOn w:val="a2"/>
    <w:rsid w:val="00DF4B79"/>
    <w:pPr>
      <w:keepNext/>
      <w:keepLines/>
      <w:numPr>
        <w:numId w:val="14"/>
      </w:numPr>
      <w:pBdr>
        <w:bottom w:val="single" w:sz="12" w:space="4" w:color="auto"/>
      </w:pBdr>
      <w:spacing w:before="80" w:after="80"/>
      <w:ind w:left="851"/>
    </w:pPr>
    <w:rPr>
      <w:iCs/>
    </w:rPr>
  </w:style>
  <w:style w:type="paragraph" w:customStyle="1" w:styleId="Step">
    <w:name w:val="Step"/>
    <w:basedOn w:val="a2"/>
    <w:rsid w:val="00DF4B79"/>
    <w:pPr>
      <w:numPr>
        <w:ilvl w:val="5"/>
        <w:numId w:val="28"/>
      </w:numPr>
      <w:outlineLvl w:val="5"/>
    </w:pPr>
    <w:rPr>
      <w:snapToGrid w:val="0"/>
      <w:kern w:val="0"/>
    </w:rPr>
  </w:style>
  <w:style w:type="paragraph" w:customStyle="1" w:styleId="SubItemList">
    <w:name w:val="Sub Item List"/>
    <w:basedOn w:val="a2"/>
    <w:rsid w:val="00DF4B79"/>
    <w:pPr>
      <w:numPr>
        <w:numId w:val="18"/>
      </w:numPr>
      <w:topLinePunct w:val="0"/>
      <w:adjustRightInd/>
      <w:snapToGrid/>
      <w:spacing w:before="80" w:after="80"/>
      <w:ind w:left="1010" w:hanging="159"/>
    </w:pPr>
  </w:style>
  <w:style w:type="paragraph" w:customStyle="1" w:styleId="SubItemText">
    <w:name w:val="Sub Item Text"/>
    <w:rsid w:val="00DF4B79"/>
    <w:pPr>
      <w:adjustRightInd w:val="0"/>
      <w:snapToGrid w:val="0"/>
      <w:spacing w:before="80" w:after="80" w:line="240" w:lineRule="atLeast"/>
      <w:ind w:left="1049"/>
    </w:pPr>
    <w:rPr>
      <w:rFonts w:ascii="Calibri" w:eastAsia="华文细黑" w:hAnsi="Calibri" w:cs="Times New Roman"/>
      <w:sz w:val="24"/>
      <w:szCs w:val="21"/>
    </w:rPr>
  </w:style>
  <w:style w:type="paragraph" w:styleId="af">
    <w:name w:val="Title"/>
    <w:basedOn w:val="a2"/>
    <w:link w:val="af0"/>
    <w:qFormat/>
    <w:rsid w:val="00DF4B79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character" w:customStyle="1" w:styleId="af0">
    <w:name w:val="标题 字符"/>
    <w:basedOn w:val="a3"/>
    <w:link w:val="af"/>
    <w:rsid w:val="00F36C88"/>
    <w:rPr>
      <w:rFonts w:ascii="Arial" w:eastAsia="华文细黑" w:hAnsi="Arial" w:cs="Arial"/>
      <w:b/>
      <w:bCs/>
      <w:sz w:val="32"/>
      <w:szCs w:val="32"/>
    </w:rPr>
  </w:style>
  <w:style w:type="table" w:styleId="af1">
    <w:name w:val="Table Professional"/>
    <w:basedOn w:val="a4"/>
    <w:semiHidden/>
    <w:rsid w:val="00DF4B7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DF4B79"/>
    <w:pPr>
      <w:keepNext/>
      <w:numPr>
        <w:ilvl w:val="8"/>
        <w:numId w:val="28"/>
      </w:numPr>
      <w:spacing w:before="80" w:after="0"/>
      <w:ind w:left="567"/>
      <w:jc w:val="center"/>
    </w:pPr>
    <w:rPr>
      <w:rFonts w:eastAsia="黑体"/>
      <w:spacing w:val="-4"/>
      <w:lang w:val="zh-CN"/>
    </w:rPr>
  </w:style>
  <w:style w:type="paragraph" w:styleId="12">
    <w:name w:val="toc 1"/>
    <w:basedOn w:val="a2"/>
    <w:next w:val="a2"/>
    <w:uiPriority w:val="39"/>
    <w:rsid w:val="00DF4B79"/>
    <w:pPr>
      <w:spacing w:after="80"/>
      <w:ind w:left="0"/>
    </w:pPr>
    <w:rPr>
      <w:rFonts w:ascii="Book Antiqua" w:hAnsi="Book Antiqua" w:cs="Book Antiqua"/>
      <w:bCs/>
      <w:szCs w:val="24"/>
    </w:rPr>
  </w:style>
  <w:style w:type="paragraph" w:styleId="24">
    <w:name w:val="toc 2"/>
    <w:basedOn w:val="a2"/>
    <w:next w:val="a2"/>
    <w:uiPriority w:val="39"/>
    <w:rsid w:val="00DF4B79"/>
    <w:pPr>
      <w:tabs>
        <w:tab w:val="right" w:leader="dot" w:pos="9629"/>
      </w:tabs>
      <w:spacing w:before="80" w:after="80"/>
      <w:ind w:leftChars="300" w:left="630"/>
    </w:pPr>
    <w:rPr>
      <w:noProof/>
      <w:szCs w:val="20"/>
    </w:rPr>
  </w:style>
  <w:style w:type="paragraph" w:styleId="33">
    <w:name w:val="toc 3"/>
    <w:basedOn w:val="a2"/>
    <w:next w:val="a2"/>
    <w:uiPriority w:val="39"/>
    <w:rsid w:val="00DF4B79"/>
    <w:pPr>
      <w:tabs>
        <w:tab w:val="right" w:leader="dot" w:pos="9629"/>
      </w:tabs>
      <w:spacing w:before="80" w:after="80"/>
      <w:ind w:leftChars="450" w:left="945"/>
    </w:pPr>
    <w:rPr>
      <w:noProof/>
      <w:szCs w:val="20"/>
    </w:rPr>
  </w:style>
  <w:style w:type="paragraph" w:styleId="43">
    <w:name w:val="toc 4"/>
    <w:basedOn w:val="a2"/>
    <w:next w:val="a2"/>
    <w:autoRedefine/>
    <w:semiHidden/>
    <w:rsid w:val="00DF4B79"/>
    <w:pPr>
      <w:tabs>
        <w:tab w:val="center" w:pos="10080"/>
      </w:tabs>
      <w:kinsoku w:val="0"/>
      <w:overflowPunct w:val="0"/>
      <w:autoSpaceDE w:val="0"/>
      <w:autoSpaceDN w:val="0"/>
      <w:spacing w:before="0" w:after="0" w:line="240" w:lineRule="auto"/>
      <w:ind w:left="2540"/>
      <w:jc w:val="right"/>
    </w:pPr>
    <w:rPr>
      <w:sz w:val="20"/>
      <w:szCs w:val="20"/>
    </w:rPr>
  </w:style>
  <w:style w:type="paragraph" w:styleId="53">
    <w:name w:val="toc 5"/>
    <w:basedOn w:val="a2"/>
    <w:next w:val="a2"/>
    <w:autoRedefine/>
    <w:semiHidden/>
    <w:rsid w:val="00DF4B79"/>
    <w:pPr>
      <w:ind w:left="1680"/>
    </w:pPr>
  </w:style>
  <w:style w:type="paragraph" w:styleId="61">
    <w:name w:val="toc 6"/>
    <w:basedOn w:val="a2"/>
    <w:next w:val="a2"/>
    <w:autoRedefine/>
    <w:semiHidden/>
    <w:rsid w:val="00DF4B79"/>
    <w:pPr>
      <w:ind w:left="2100"/>
    </w:pPr>
  </w:style>
  <w:style w:type="paragraph" w:styleId="71">
    <w:name w:val="toc 7"/>
    <w:basedOn w:val="a2"/>
    <w:next w:val="a2"/>
    <w:autoRedefine/>
    <w:semiHidden/>
    <w:rsid w:val="00DF4B79"/>
    <w:pPr>
      <w:ind w:left="2520"/>
    </w:pPr>
  </w:style>
  <w:style w:type="paragraph" w:styleId="81">
    <w:name w:val="toc 8"/>
    <w:basedOn w:val="a2"/>
    <w:next w:val="a2"/>
    <w:autoRedefine/>
    <w:semiHidden/>
    <w:rsid w:val="00DF4B79"/>
    <w:pPr>
      <w:ind w:left="2940"/>
    </w:pPr>
  </w:style>
  <w:style w:type="paragraph" w:styleId="91">
    <w:name w:val="toc 9"/>
    <w:basedOn w:val="a2"/>
    <w:next w:val="a2"/>
    <w:autoRedefine/>
    <w:semiHidden/>
    <w:rsid w:val="00DF4B79"/>
    <w:pPr>
      <w:ind w:left="3360"/>
    </w:pPr>
  </w:style>
  <w:style w:type="paragraph" w:styleId="13">
    <w:name w:val="index 1"/>
    <w:basedOn w:val="a2"/>
    <w:next w:val="a2"/>
    <w:autoRedefine/>
    <w:semiHidden/>
    <w:rsid w:val="00DF4B79"/>
  </w:style>
  <w:style w:type="paragraph" w:styleId="25">
    <w:name w:val="index 2"/>
    <w:basedOn w:val="a2"/>
    <w:next w:val="a2"/>
    <w:autoRedefine/>
    <w:semiHidden/>
    <w:rsid w:val="00DF4B79"/>
    <w:pPr>
      <w:ind w:leftChars="200" w:left="200"/>
    </w:pPr>
  </w:style>
  <w:style w:type="paragraph" w:styleId="34">
    <w:name w:val="index 3"/>
    <w:basedOn w:val="a2"/>
    <w:next w:val="a2"/>
    <w:autoRedefine/>
    <w:semiHidden/>
    <w:rsid w:val="00DF4B79"/>
    <w:pPr>
      <w:ind w:leftChars="400" w:left="400"/>
    </w:pPr>
  </w:style>
  <w:style w:type="paragraph" w:styleId="54">
    <w:name w:val="index 5"/>
    <w:basedOn w:val="a2"/>
    <w:next w:val="a2"/>
    <w:autoRedefine/>
    <w:semiHidden/>
    <w:rsid w:val="00DF4B79"/>
    <w:pPr>
      <w:ind w:left="1050" w:hanging="210"/>
    </w:pPr>
    <w:rPr>
      <w:sz w:val="20"/>
      <w:szCs w:val="20"/>
    </w:rPr>
  </w:style>
  <w:style w:type="paragraph" w:styleId="62">
    <w:name w:val="index 6"/>
    <w:basedOn w:val="a2"/>
    <w:next w:val="a2"/>
    <w:autoRedefine/>
    <w:semiHidden/>
    <w:rsid w:val="00DF4B79"/>
    <w:pPr>
      <w:ind w:left="1260" w:hanging="210"/>
    </w:pPr>
    <w:rPr>
      <w:sz w:val="20"/>
      <w:szCs w:val="20"/>
    </w:rPr>
  </w:style>
  <w:style w:type="paragraph" w:styleId="72">
    <w:name w:val="index 7"/>
    <w:basedOn w:val="a2"/>
    <w:next w:val="a2"/>
    <w:autoRedefine/>
    <w:semiHidden/>
    <w:rsid w:val="00DF4B79"/>
    <w:pPr>
      <w:ind w:left="1470" w:hanging="210"/>
    </w:pPr>
    <w:rPr>
      <w:sz w:val="20"/>
      <w:szCs w:val="20"/>
    </w:rPr>
  </w:style>
  <w:style w:type="paragraph" w:styleId="82">
    <w:name w:val="index 8"/>
    <w:basedOn w:val="a2"/>
    <w:next w:val="a2"/>
    <w:autoRedefine/>
    <w:semiHidden/>
    <w:rsid w:val="00DF4B79"/>
    <w:pPr>
      <w:ind w:left="1680" w:hanging="210"/>
    </w:pPr>
    <w:rPr>
      <w:sz w:val="20"/>
      <w:szCs w:val="20"/>
    </w:rPr>
  </w:style>
  <w:style w:type="paragraph" w:styleId="92">
    <w:name w:val="index 9"/>
    <w:basedOn w:val="a2"/>
    <w:next w:val="a2"/>
    <w:autoRedefine/>
    <w:semiHidden/>
    <w:rsid w:val="00DF4B79"/>
    <w:pPr>
      <w:ind w:left="1890" w:hanging="210"/>
    </w:pPr>
    <w:rPr>
      <w:sz w:val="20"/>
      <w:szCs w:val="20"/>
    </w:rPr>
  </w:style>
  <w:style w:type="paragraph" w:styleId="af2">
    <w:name w:val="table of figures"/>
    <w:basedOn w:val="a2"/>
    <w:next w:val="a2"/>
    <w:semiHidden/>
    <w:rsid w:val="00DF4B79"/>
    <w:pPr>
      <w:spacing w:afterLines="50"/>
      <w:ind w:leftChars="300" w:left="300"/>
    </w:pPr>
    <w:rPr>
      <w:sz w:val="20"/>
      <w:szCs w:val="20"/>
    </w:rPr>
  </w:style>
  <w:style w:type="paragraph" w:styleId="af3">
    <w:name w:val="Document Map"/>
    <w:basedOn w:val="a2"/>
    <w:link w:val="af4"/>
    <w:semiHidden/>
    <w:rsid w:val="00DF4B79"/>
    <w:pPr>
      <w:shd w:val="clear" w:color="auto" w:fill="000080"/>
    </w:pPr>
  </w:style>
  <w:style w:type="character" w:customStyle="1" w:styleId="af4">
    <w:name w:val="文档结构图 字符"/>
    <w:basedOn w:val="a3"/>
    <w:link w:val="af3"/>
    <w:semiHidden/>
    <w:rsid w:val="00F36C88"/>
    <w:rPr>
      <w:rFonts w:ascii="Calibri" w:eastAsia="华文细黑" w:hAnsi="Calibri" w:cs="Arial"/>
      <w:sz w:val="24"/>
      <w:szCs w:val="21"/>
      <w:shd w:val="clear" w:color="auto" w:fill="000080"/>
    </w:rPr>
  </w:style>
  <w:style w:type="paragraph" w:customStyle="1" w:styleId="Figure-">
    <w:name w:val="Figure-封底联系方式"/>
    <w:basedOn w:val="Figure"/>
    <w:next w:val="ae"/>
    <w:rsid w:val="00DF4B79"/>
    <w:pPr>
      <w:ind w:left="37"/>
    </w:pPr>
    <w:rPr>
      <w:rFonts w:cs="宋体"/>
      <w:szCs w:val="20"/>
    </w:rPr>
  </w:style>
  <w:style w:type="paragraph" w:customStyle="1" w:styleId="CopyrightDeclaration">
    <w:name w:val="Copyright Declaration"/>
    <w:semiHidden/>
    <w:rsid w:val="00DF4B79"/>
    <w:pPr>
      <w:spacing w:before="80" w:after="80"/>
    </w:pPr>
    <w:rPr>
      <w:rFonts w:ascii="Arial" w:eastAsia="黑体" w:hAnsi="Arial" w:cs="Times New Roman"/>
      <w:kern w:val="0"/>
      <w:sz w:val="36"/>
      <w:szCs w:val="20"/>
    </w:rPr>
  </w:style>
  <w:style w:type="numbering" w:styleId="1111110">
    <w:name w:val="Outline List 1"/>
    <w:basedOn w:val="a5"/>
    <w:semiHidden/>
    <w:rsid w:val="00DF4B79"/>
    <w:pPr>
      <w:numPr>
        <w:numId w:val="13"/>
      </w:numPr>
    </w:pPr>
  </w:style>
  <w:style w:type="paragraph" w:customStyle="1" w:styleId="TableHeading">
    <w:name w:val="Table Heading"/>
    <w:basedOn w:val="a2"/>
    <w:rsid w:val="00DF4B79"/>
    <w:pPr>
      <w:keepNext/>
      <w:widowControl w:val="0"/>
      <w:spacing w:before="80" w:after="80"/>
      <w:ind w:left="0"/>
    </w:pPr>
    <w:rPr>
      <w:rFonts w:eastAsia="黑体" w:cs="Book Antiqua"/>
      <w:bCs/>
      <w:snapToGrid w:val="0"/>
      <w:kern w:val="0"/>
    </w:rPr>
  </w:style>
  <w:style w:type="paragraph" w:customStyle="1" w:styleId="TableText">
    <w:name w:val="Table Text"/>
    <w:basedOn w:val="a2"/>
    <w:rsid w:val="00DF4B79"/>
    <w:pPr>
      <w:keepNext/>
      <w:widowControl w:val="0"/>
      <w:spacing w:before="80" w:after="80"/>
      <w:ind w:left="0"/>
      <w:jc w:val="both"/>
    </w:pPr>
    <w:rPr>
      <w:noProof/>
      <w:snapToGrid w:val="0"/>
      <w:kern w:val="0"/>
    </w:rPr>
  </w:style>
  <w:style w:type="paragraph" w:styleId="af5">
    <w:name w:val="macro"/>
    <w:link w:val="af6"/>
    <w:semiHidden/>
    <w:rsid w:val="00DF4B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宋体" w:hAnsi="Courier New" w:cs="Courier New"/>
      <w:sz w:val="24"/>
      <w:szCs w:val="24"/>
    </w:rPr>
  </w:style>
  <w:style w:type="character" w:customStyle="1" w:styleId="af6">
    <w:name w:val="宏文本 字符"/>
    <w:basedOn w:val="a3"/>
    <w:link w:val="af5"/>
    <w:semiHidden/>
    <w:rsid w:val="00F36C88"/>
    <w:rPr>
      <w:rFonts w:ascii="Courier New" w:eastAsia="宋体" w:hAnsi="Courier New" w:cs="Courier New"/>
      <w:sz w:val="24"/>
      <w:szCs w:val="24"/>
    </w:rPr>
  </w:style>
  <w:style w:type="paragraph" w:styleId="af7">
    <w:name w:val="footnote text"/>
    <w:basedOn w:val="a2"/>
    <w:link w:val="af8"/>
    <w:semiHidden/>
    <w:rsid w:val="00DF4B79"/>
    <w:rPr>
      <w:sz w:val="18"/>
      <w:szCs w:val="18"/>
    </w:rPr>
  </w:style>
  <w:style w:type="character" w:customStyle="1" w:styleId="af8">
    <w:name w:val="脚注文本 字符"/>
    <w:basedOn w:val="a3"/>
    <w:link w:val="af7"/>
    <w:semiHidden/>
    <w:rsid w:val="00F36C88"/>
    <w:rPr>
      <w:rFonts w:ascii="Calibri" w:eastAsia="华文细黑" w:hAnsi="Calibri" w:cs="Arial"/>
      <w:sz w:val="18"/>
      <w:szCs w:val="18"/>
    </w:rPr>
  </w:style>
  <w:style w:type="character" w:styleId="af9">
    <w:name w:val="footnote reference"/>
    <w:basedOn w:val="a3"/>
    <w:semiHidden/>
    <w:rsid w:val="00DF4B79"/>
    <w:rPr>
      <w:vertAlign w:val="superscript"/>
    </w:rPr>
  </w:style>
  <w:style w:type="paragraph" w:styleId="afa">
    <w:name w:val="Balloon Text"/>
    <w:basedOn w:val="a2"/>
    <w:link w:val="afb"/>
    <w:semiHidden/>
    <w:rsid w:val="00DF4B79"/>
    <w:rPr>
      <w:sz w:val="18"/>
      <w:szCs w:val="18"/>
    </w:rPr>
  </w:style>
  <w:style w:type="character" w:customStyle="1" w:styleId="afb">
    <w:name w:val="批注框文本 字符"/>
    <w:basedOn w:val="a3"/>
    <w:link w:val="afa"/>
    <w:semiHidden/>
    <w:rsid w:val="00F36C88"/>
    <w:rPr>
      <w:rFonts w:ascii="Calibri" w:eastAsia="华文细黑" w:hAnsi="Calibri" w:cs="Arial"/>
      <w:sz w:val="18"/>
      <w:szCs w:val="18"/>
    </w:rPr>
  </w:style>
  <w:style w:type="paragraph" w:customStyle="1" w:styleId="afc">
    <w:name w:val="封面手册类型"/>
    <w:basedOn w:val="ad"/>
    <w:next w:val="ae"/>
    <w:rsid w:val="00DF4B79"/>
    <w:pPr>
      <w:ind w:right="720"/>
    </w:pPr>
    <w:rPr>
      <w:bCs w:val="0"/>
      <w:sz w:val="36"/>
    </w:rPr>
  </w:style>
  <w:style w:type="paragraph" w:customStyle="1" w:styleId="afd">
    <w:name w:val="合格证"/>
    <w:basedOn w:val="a2"/>
    <w:rsid w:val="00DF4B79"/>
    <w:pPr>
      <w:spacing w:before="240"/>
      <w:ind w:left="0" w:firstLineChars="250" w:firstLine="600"/>
    </w:pPr>
    <w:rPr>
      <w:rFonts w:cs="宋体"/>
      <w:szCs w:val="20"/>
    </w:rPr>
  </w:style>
  <w:style w:type="paragraph" w:styleId="afe">
    <w:name w:val="annotation text"/>
    <w:basedOn w:val="a2"/>
    <w:link w:val="aff"/>
    <w:uiPriority w:val="99"/>
    <w:semiHidden/>
    <w:unhideWhenUsed/>
    <w:rsid w:val="00F36C88"/>
  </w:style>
  <w:style w:type="character" w:customStyle="1" w:styleId="aff">
    <w:name w:val="批注文字 字符"/>
    <w:basedOn w:val="a3"/>
    <w:link w:val="afe"/>
    <w:uiPriority w:val="99"/>
    <w:semiHidden/>
    <w:rsid w:val="00F36C88"/>
    <w:rPr>
      <w:rFonts w:ascii="Calibri" w:eastAsia="华文细黑" w:hAnsi="Calibri" w:cs="Arial"/>
      <w:sz w:val="24"/>
      <w:szCs w:val="21"/>
    </w:rPr>
  </w:style>
  <w:style w:type="paragraph" w:styleId="aff0">
    <w:name w:val="annotation subject"/>
    <w:basedOn w:val="a2"/>
    <w:next w:val="a2"/>
    <w:link w:val="aff1"/>
    <w:semiHidden/>
    <w:rsid w:val="00DF4B79"/>
    <w:rPr>
      <w:b/>
      <w:bCs/>
    </w:rPr>
  </w:style>
  <w:style w:type="character" w:customStyle="1" w:styleId="aff1">
    <w:name w:val="批注主题 字符"/>
    <w:basedOn w:val="aff"/>
    <w:link w:val="aff0"/>
    <w:semiHidden/>
    <w:rsid w:val="00F36C88"/>
    <w:rPr>
      <w:rFonts w:ascii="Calibri" w:eastAsia="华文细黑" w:hAnsi="Calibri" w:cs="Arial"/>
      <w:b/>
      <w:bCs/>
      <w:sz w:val="24"/>
      <w:szCs w:val="21"/>
    </w:rPr>
  </w:style>
  <w:style w:type="paragraph" w:styleId="44">
    <w:name w:val="index 4"/>
    <w:basedOn w:val="a2"/>
    <w:next w:val="a2"/>
    <w:autoRedefine/>
    <w:semiHidden/>
    <w:rsid w:val="00DF4B79"/>
    <w:pPr>
      <w:ind w:left="1260"/>
    </w:pPr>
  </w:style>
  <w:style w:type="paragraph" w:styleId="aff2">
    <w:name w:val="index heading"/>
    <w:basedOn w:val="a2"/>
    <w:next w:val="13"/>
    <w:semiHidden/>
    <w:rsid w:val="00DF4B79"/>
    <w:rPr>
      <w:rFonts w:ascii="Arial" w:hAnsi="Arial"/>
      <w:b/>
      <w:bCs/>
    </w:rPr>
  </w:style>
  <w:style w:type="paragraph" w:styleId="aff3">
    <w:name w:val="caption"/>
    <w:basedOn w:val="a2"/>
    <w:next w:val="a2"/>
    <w:semiHidden/>
    <w:qFormat/>
    <w:rsid w:val="00DF4B79"/>
    <w:pPr>
      <w:spacing w:before="152"/>
    </w:pPr>
    <w:rPr>
      <w:rFonts w:ascii="Arial" w:eastAsia="黑体" w:hAnsi="Arial"/>
      <w:sz w:val="20"/>
      <w:szCs w:val="20"/>
    </w:rPr>
  </w:style>
  <w:style w:type="paragraph" w:styleId="aff4">
    <w:name w:val="endnote text"/>
    <w:basedOn w:val="a2"/>
    <w:link w:val="aff5"/>
    <w:semiHidden/>
    <w:rsid w:val="00DF4B79"/>
  </w:style>
  <w:style w:type="character" w:customStyle="1" w:styleId="aff5">
    <w:name w:val="尾注文本 字符"/>
    <w:basedOn w:val="a3"/>
    <w:link w:val="aff4"/>
    <w:semiHidden/>
    <w:rsid w:val="00F36C88"/>
    <w:rPr>
      <w:rFonts w:ascii="Calibri" w:eastAsia="华文细黑" w:hAnsi="Calibri" w:cs="Arial"/>
      <w:sz w:val="24"/>
      <w:szCs w:val="21"/>
    </w:rPr>
  </w:style>
  <w:style w:type="character" w:styleId="aff6">
    <w:name w:val="endnote reference"/>
    <w:basedOn w:val="a3"/>
    <w:semiHidden/>
    <w:rsid w:val="00DF4B79"/>
    <w:rPr>
      <w:vertAlign w:val="superscript"/>
    </w:rPr>
  </w:style>
  <w:style w:type="paragraph" w:styleId="aff7">
    <w:name w:val="table of authorities"/>
    <w:basedOn w:val="a2"/>
    <w:next w:val="a2"/>
    <w:semiHidden/>
    <w:rsid w:val="00DF4B79"/>
    <w:pPr>
      <w:ind w:left="420"/>
    </w:pPr>
  </w:style>
  <w:style w:type="paragraph" w:styleId="aff8">
    <w:name w:val="toa heading"/>
    <w:basedOn w:val="a2"/>
    <w:next w:val="a2"/>
    <w:semiHidden/>
    <w:rsid w:val="00DF4B79"/>
    <w:pPr>
      <w:spacing w:before="120"/>
    </w:pPr>
    <w:rPr>
      <w:rFonts w:ascii="Arial" w:hAnsi="Arial"/>
    </w:rPr>
  </w:style>
  <w:style w:type="paragraph" w:customStyle="1" w:styleId="A-Contents">
    <w:name w:val="A-Contents"/>
    <w:basedOn w:val="a2"/>
    <w:rsid w:val="00DF4B79"/>
    <w:pPr>
      <w:keepNext/>
      <w:keepLines/>
      <w:spacing w:before="600" w:after="400"/>
      <w:jc w:val="center"/>
    </w:pPr>
    <w:rPr>
      <w:rFonts w:eastAsia="黑体" w:cs="Book Antiqua"/>
      <w:bCs/>
      <w:noProof/>
      <w:kern w:val="0"/>
      <w:sz w:val="44"/>
      <w:szCs w:val="36"/>
    </w:rPr>
  </w:style>
  <w:style w:type="character" w:styleId="HTML">
    <w:name w:val="HTML Variable"/>
    <w:basedOn w:val="a3"/>
    <w:semiHidden/>
    <w:rsid w:val="00DF4B79"/>
    <w:rPr>
      <w:i/>
      <w:iCs/>
    </w:rPr>
  </w:style>
  <w:style w:type="character" w:styleId="HTML0">
    <w:name w:val="HTML Typewriter"/>
    <w:basedOn w:val="a3"/>
    <w:semiHidden/>
    <w:rsid w:val="00DF4B79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DF4B7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semiHidden/>
    <w:rsid w:val="00DF4B79"/>
    <w:rPr>
      <w:i/>
      <w:iCs/>
    </w:rPr>
  </w:style>
  <w:style w:type="character" w:customStyle="1" w:styleId="HTML3">
    <w:name w:val="HTML 地址 字符"/>
    <w:basedOn w:val="a3"/>
    <w:link w:val="HTML2"/>
    <w:semiHidden/>
    <w:rsid w:val="00F36C88"/>
    <w:rPr>
      <w:rFonts w:ascii="Calibri" w:eastAsia="华文细黑" w:hAnsi="Calibri" w:cs="Arial"/>
      <w:i/>
      <w:iCs/>
      <w:sz w:val="24"/>
      <w:szCs w:val="21"/>
    </w:rPr>
  </w:style>
  <w:style w:type="character" w:styleId="HTML4">
    <w:name w:val="HTML Definition"/>
    <w:basedOn w:val="a3"/>
    <w:semiHidden/>
    <w:rsid w:val="00DF4B79"/>
    <w:rPr>
      <w:i/>
      <w:iCs/>
    </w:rPr>
  </w:style>
  <w:style w:type="character" w:styleId="HTML5">
    <w:name w:val="HTML Keyboard"/>
    <w:basedOn w:val="a3"/>
    <w:semiHidden/>
    <w:rsid w:val="00DF4B79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semiHidden/>
    <w:rsid w:val="00DF4B79"/>
  </w:style>
  <w:style w:type="character" w:styleId="HTML7">
    <w:name w:val="HTML Sample"/>
    <w:basedOn w:val="a3"/>
    <w:semiHidden/>
    <w:rsid w:val="00DF4B79"/>
    <w:rPr>
      <w:rFonts w:ascii="Courier New" w:hAnsi="Courier New" w:cs="Courier New"/>
    </w:rPr>
  </w:style>
  <w:style w:type="character" w:styleId="HTML8">
    <w:name w:val="HTML Cite"/>
    <w:basedOn w:val="a3"/>
    <w:semiHidden/>
    <w:rsid w:val="00DF4B79"/>
    <w:rPr>
      <w:i/>
      <w:iCs/>
    </w:rPr>
  </w:style>
  <w:style w:type="paragraph" w:styleId="HTML9">
    <w:name w:val="HTML Preformatted"/>
    <w:basedOn w:val="a2"/>
    <w:link w:val="HTMLa"/>
    <w:semiHidden/>
    <w:rsid w:val="00DF4B79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semiHidden/>
    <w:rsid w:val="00F36C88"/>
    <w:rPr>
      <w:rFonts w:ascii="Courier New" w:eastAsia="华文细黑" w:hAnsi="Courier New" w:cs="Courier New"/>
      <w:sz w:val="20"/>
      <w:szCs w:val="20"/>
    </w:rPr>
  </w:style>
  <w:style w:type="table" w:styleId="14">
    <w:name w:val="Table Web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Web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Web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Theme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Salutation"/>
    <w:basedOn w:val="a2"/>
    <w:next w:val="a2"/>
    <w:link w:val="affb"/>
    <w:semiHidden/>
    <w:rsid w:val="00DF4B79"/>
  </w:style>
  <w:style w:type="character" w:customStyle="1" w:styleId="affb">
    <w:name w:val="称呼 字符"/>
    <w:basedOn w:val="a3"/>
    <w:link w:val="affa"/>
    <w:semiHidden/>
    <w:rsid w:val="00F36C88"/>
    <w:rPr>
      <w:rFonts w:ascii="Calibri" w:eastAsia="华文细黑" w:hAnsi="Calibri" w:cs="Arial"/>
      <w:sz w:val="24"/>
      <w:szCs w:val="21"/>
    </w:rPr>
  </w:style>
  <w:style w:type="paragraph" w:styleId="ae">
    <w:name w:val="Plain Text"/>
    <w:basedOn w:val="a2"/>
    <w:link w:val="affc"/>
    <w:semiHidden/>
    <w:rsid w:val="00DF4B79"/>
    <w:rPr>
      <w:rFonts w:ascii="宋体" w:hAnsi="Courier New" w:cs="Courier New"/>
    </w:rPr>
  </w:style>
  <w:style w:type="character" w:customStyle="1" w:styleId="affc">
    <w:name w:val="纯文本 字符"/>
    <w:basedOn w:val="a3"/>
    <w:link w:val="ae"/>
    <w:semiHidden/>
    <w:rsid w:val="00F36C88"/>
    <w:rPr>
      <w:rFonts w:ascii="宋体" w:eastAsia="华文细黑" w:hAnsi="Courier New" w:cs="Courier New"/>
      <w:sz w:val="24"/>
      <w:szCs w:val="21"/>
    </w:rPr>
  </w:style>
  <w:style w:type="table" w:styleId="affd">
    <w:name w:val="Table Elegant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E-mail Signature"/>
    <w:basedOn w:val="a2"/>
    <w:link w:val="afff"/>
    <w:semiHidden/>
    <w:rsid w:val="00DF4B79"/>
  </w:style>
  <w:style w:type="character" w:customStyle="1" w:styleId="afff">
    <w:name w:val="电子邮件签名 字符"/>
    <w:basedOn w:val="a3"/>
    <w:link w:val="affe"/>
    <w:semiHidden/>
    <w:rsid w:val="00F36C88"/>
    <w:rPr>
      <w:rFonts w:ascii="Calibri" w:eastAsia="华文细黑" w:hAnsi="Calibri" w:cs="Arial"/>
      <w:sz w:val="24"/>
      <w:szCs w:val="21"/>
    </w:rPr>
  </w:style>
  <w:style w:type="paragraph" w:styleId="afff0">
    <w:name w:val="Subtitle"/>
    <w:basedOn w:val="a2"/>
    <w:link w:val="afff1"/>
    <w:qFormat/>
    <w:rsid w:val="00DF4B7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character" w:customStyle="1" w:styleId="afff1">
    <w:name w:val="副标题 字符"/>
    <w:basedOn w:val="a3"/>
    <w:link w:val="afff0"/>
    <w:rsid w:val="00F36C88"/>
    <w:rPr>
      <w:rFonts w:ascii="Arial" w:eastAsia="华文细黑" w:hAnsi="Arial" w:cs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2">
    <w:name w:val="envelope return"/>
    <w:basedOn w:val="a2"/>
    <w:semiHidden/>
    <w:rsid w:val="00DF4B79"/>
    <w:rPr>
      <w:rFonts w:ascii="Arial" w:hAnsi="Arial"/>
    </w:rPr>
  </w:style>
  <w:style w:type="table" w:styleId="17">
    <w:name w:val="Table Simple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imple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3">
    <w:name w:val="Closing"/>
    <w:basedOn w:val="a2"/>
    <w:link w:val="afff4"/>
    <w:semiHidden/>
    <w:rsid w:val="00DF4B79"/>
    <w:pPr>
      <w:ind w:leftChars="2100" w:left="100"/>
    </w:pPr>
  </w:style>
  <w:style w:type="character" w:customStyle="1" w:styleId="afff4">
    <w:name w:val="结束语 字符"/>
    <w:basedOn w:val="a3"/>
    <w:link w:val="afff3"/>
    <w:semiHidden/>
    <w:rsid w:val="00F36C88"/>
    <w:rPr>
      <w:rFonts w:ascii="Calibri" w:eastAsia="华文细黑" w:hAnsi="Calibri" w:cs="Arial"/>
      <w:sz w:val="24"/>
      <w:szCs w:val="21"/>
    </w:rPr>
  </w:style>
  <w:style w:type="table" w:styleId="18">
    <w:name w:val="Table Subtle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List"/>
    <w:basedOn w:val="a2"/>
    <w:semiHidden/>
    <w:rsid w:val="00DF4B79"/>
    <w:pPr>
      <w:ind w:left="200" w:hangingChars="200" w:hanging="200"/>
    </w:pPr>
  </w:style>
  <w:style w:type="paragraph" w:styleId="2c">
    <w:name w:val="List 2"/>
    <w:basedOn w:val="a2"/>
    <w:semiHidden/>
    <w:rsid w:val="00DF4B79"/>
    <w:pPr>
      <w:ind w:leftChars="200" w:left="100" w:hangingChars="200" w:hanging="200"/>
    </w:pPr>
  </w:style>
  <w:style w:type="paragraph" w:styleId="3a">
    <w:name w:val="List 3"/>
    <w:basedOn w:val="a2"/>
    <w:semiHidden/>
    <w:rsid w:val="00DF4B79"/>
    <w:pPr>
      <w:ind w:leftChars="400" w:left="100" w:hangingChars="200" w:hanging="200"/>
    </w:pPr>
  </w:style>
  <w:style w:type="paragraph" w:styleId="46">
    <w:name w:val="List 4"/>
    <w:basedOn w:val="a2"/>
    <w:semiHidden/>
    <w:rsid w:val="00DF4B79"/>
    <w:pPr>
      <w:ind w:leftChars="600" w:left="100" w:hangingChars="200" w:hanging="200"/>
    </w:pPr>
  </w:style>
  <w:style w:type="paragraph" w:styleId="55">
    <w:name w:val="List 5"/>
    <w:basedOn w:val="a2"/>
    <w:semiHidden/>
    <w:rsid w:val="00DF4B79"/>
    <w:pPr>
      <w:ind w:leftChars="800" w:left="100" w:hangingChars="200" w:hanging="200"/>
    </w:pPr>
  </w:style>
  <w:style w:type="paragraph" w:styleId="a">
    <w:name w:val="List Number"/>
    <w:basedOn w:val="a2"/>
    <w:semiHidden/>
    <w:rsid w:val="00DF4B79"/>
    <w:pPr>
      <w:numPr>
        <w:numId w:val="1"/>
      </w:numPr>
    </w:pPr>
  </w:style>
  <w:style w:type="paragraph" w:styleId="2">
    <w:name w:val="List Number 2"/>
    <w:basedOn w:val="a2"/>
    <w:semiHidden/>
    <w:rsid w:val="00DF4B79"/>
    <w:pPr>
      <w:numPr>
        <w:numId w:val="2"/>
      </w:numPr>
    </w:pPr>
  </w:style>
  <w:style w:type="paragraph" w:styleId="3">
    <w:name w:val="List Number 3"/>
    <w:basedOn w:val="a2"/>
    <w:semiHidden/>
    <w:rsid w:val="00DF4B79"/>
    <w:pPr>
      <w:numPr>
        <w:numId w:val="3"/>
      </w:numPr>
    </w:pPr>
  </w:style>
  <w:style w:type="paragraph" w:styleId="4">
    <w:name w:val="List Number 4"/>
    <w:basedOn w:val="a2"/>
    <w:semiHidden/>
    <w:rsid w:val="00DF4B79"/>
    <w:pPr>
      <w:numPr>
        <w:numId w:val="4"/>
      </w:numPr>
    </w:pPr>
  </w:style>
  <w:style w:type="paragraph" w:styleId="5">
    <w:name w:val="List Number 5"/>
    <w:basedOn w:val="a2"/>
    <w:semiHidden/>
    <w:rsid w:val="00DF4B79"/>
    <w:pPr>
      <w:numPr>
        <w:numId w:val="5"/>
      </w:numPr>
    </w:pPr>
  </w:style>
  <w:style w:type="paragraph" w:styleId="afff6">
    <w:name w:val="List Continue"/>
    <w:basedOn w:val="a2"/>
    <w:semiHidden/>
    <w:rsid w:val="00DF4B79"/>
    <w:pPr>
      <w:spacing w:after="120"/>
      <w:ind w:leftChars="200" w:left="420"/>
    </w:pPr>
  </w:style>
  <w:style w:type="paragraph" w:styleId="2d">
    <w:name w:val="List Continue 2"/>
    <w:basedOn w:val="a2"/>
    <w:semiHidden/>
    <w:rsid w:val="00DF4B79"/>
    <w:pPr>
      <w:spacing w:after="120"/>
      <w:ind w:leftChars="400" w:left="840"/>
    </w:pPr>
  </w:style>
  <w:style w:type="paragraph" w:styleId="3b">
    <w:name w:val="List Continue 3"/>
    <w:basedOn w:val="a2"/>
    <w:semiHidden/>
    <w:rsid w:val="00DF4B79"/>
    <w:pPr>
      <w:spacing w:after="120"/>
      <w:ind w:leftChars="600" w:left="1260"/>
    </w:pPr>
  </w:style>
  <w:style w:type="paragraph" w:styleId="47">
    <w:name w:val="List Continue 4"/>
    <w:basedOn w:val="a2"/>
    <w:semiHidden/>
    <w:rsid w:val="00DF4B79"/>
    <w:pPr>
      <w:spacing w:after="120"/>
      <w:ind w:leftChars="800" w:left="1680"/>
    </w:pPr>
  </w:style>
  <w:style w:type="paragraph" w:styleId="56">
    <w:name w:val="List Continue 5"/>
    <w:basedOn w:val="a2"/>
    <w:semiHidden/>
    <w:rsid w:val="00DF4B79"/>
    <w:pPr>
      <w:spacing w:after="120"/>
      <w:ind w:leftChars="1000" w:left="2100"/>
    </w:pPr>
  </w:style>
  <w:style w:type="paragraph" w:styleId="a0">
    <w:name w:val="List Bullet"/>
    <w:basedOn w:val="a2"/>
    <w:autoRedefine/>
    <w:semiHidden/>
    <w:rsid w:val="00DF4B79"/>
    <w:pPr>
      <w:numPr>
        <w:numId w:val="6"/>
      </w:numPr>
    </w:pPr>
  </w:style>
  <w:style w:type="paragraph" w:styleId="20">
    <w:name w:val="List Bullet 2"/>
    <w:basedOn w:val="a2"/>
    <w:autoRedefine/>
    <w:semiHidden/>
    <w:rsid w:val="00DF4B79"/>
    <w:pPr>
      <w:numPr>
        <w:numId w:val="7"/>
      </w:numPr>
    </w:pPr>
  </w:style>
  <w:style w:type="paragraph" w:styleId="30">
    <w:name w:val="List Bullet 3"/>
    <w:basedOn w:val="a2"/>
    <w:autoRedefine/>
    <w:semiHidden/>
    <w:rsid w:val="00DF4B79"/>
    <w:pPr>
      <w:numPr>
        <w:numId w:val="8"/>
      </w:numPr>
    </w:pPr>
  </w:style>
  <w:style w:type="paragraph" w:styleId="40">
    <w:name w:val="List Bullet 4"/>
    <w:basedOn w:val="a2"/>
    <w:autoRedefine/>
    <w:semiHidden/>
    <w:rsid w:val="00DF4B79"/>
    <w:pPr>
      <w:numPr>
        <w:numId w:val="9"/>
      </w:numPr>
    </w:pPr>
  </w:style>
  <w:style w:type="paragraph" w:styleId="50">
    <w:name w:val="List Bullet 5"/>
    <w:basedOn w:val="a2"/>
    <w:autoRedefine/>
    <w:semiHidden/>
    <w:rsid w:val="00DF4B79"/>
    <w:pPr>
      <w:numPr>
        <w:numId w:val="10"/>
      </w:numPr>
    </w:pPr>
  </w:style>
  <w:style w:type="table" w:styleId="1a">
    <w:name w:val="Table List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List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List 7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7">
    <w:name w:val="Table Contemporary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8">
    <w:name w:val="Normal (Web)"/>
    <w:basedOn w:val="a2"/>
    <w:semiHidden/>
    <w:rsid w:val="00DF4B79"/>
    <w:rPr>
      <w:rFonts w:cs="Times New Roman"/>
    </w:rPr>
  </w:style>
  <w:style w:type="paragraph" w:styleId="afff9">
    <w:name w:val="Signature"/>
    <w:basedOn w:val="a2"/>
    <w:link w:val="afffa"/>
    <w:semiHidden/>
    <w:rsid w:val="00DF4B79"/>
    <w:pPr>
      <w:ind w:leftChars="2100" w:left="100"/>
    </w:pPr>
  </w:style>
  <w:style w:type="character" w:customStyle="1" w:styleId="afffa">
    <w:name w:val="签名 字符"/>
    <w:basedOn w:val="a3"/>
    <w:link w:val="afff9"/>
    <w:semiHidden/>
    <w:rsid w:val="00F36C88"/>
    <w:rPr>
      <w:rFonts w:ascii="Calibri" w:eastAsia="华文细黑" w:hAnsi="Calibri" w:cs="Arial"/>
      <w:sz w:val="24"/>
      <w:szCs w:val="21"/>
    </w:rPr>
  </w:style>
  <w:style w:type="character" w:styleId="afffb">
    <w:name w:val="Emphasis"/>
    <w:basedOn w:val="a3"/>
    <w:qFormat/>
    <w:rsid w:val="00DF4B79"/>
    <w:rPr>
      <w:i/>
      <w:iCs/>
    </w:rPr>
  </w:style>
  <w:style w:type="paragraph" w:styleId="afffc">
    <w:name w:val="Date"/>
    <w:basedOn w:val="a2"/>
    <w:next w:val="a2"/>
    <w:link w:val="afffd"/>
    <w:semiHidden/>
    <w:rsid w:val="00DF4B79"/>
    <w:pPr>
      <w:ind w:leftChars="2500" w:left="100"/>
    </w:pPr>
  </w:style>
  <w:style w:type="character" w:customStyle="1" w:styleId="afffd">
    <w:name w:val="日期 字符"/>
    <w:basedOn w:val="a3"/>
    <w:link w:val="afffc"/>
    <w:semiHidden/>
    <w:rsid w:val="00F36C88"/>
    <w:rPr>
      <w:rFonts w:ascii="Calibri" w:eastAsia="华文细黑" w:hAnsi="Calibri" w:cs="Arial"/>
      <w:sz w:val="24"/>
      <w:szCs w:val="21"/>
    </w:rPr>
  </w:style>
  <w:style w:type="table" w:styleId="1b">
    <w:name w:val="Table Columns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a">
    <w:name w:val="Table Grid 4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4"/>
    <w:semiHidden/>
    <w:rsid w:val="00DF4B79"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e">
    <w:name w:val="Block Text"/>
    <w:basedOn w:val="a2"/>
    <w:semiHidden/>
    <w:rsid w:val="00DF4B79"/>
    <w:pPr>
      <w:spacing w:after="120"/>
      <w:ind w:leftChars="700" w:left="1440" w:rightChars="700" w:right="1440"/>
    </w:pPr>
  </w:style>
  <w:style w:type="numbering" w:styleId="a1">
    <w:name w:val="Outline List 3"/>
    <w:basedOn w:val="a5"/>
    <w:semiHidden/>
    <w:rsid w:val="00DF4B79"/>
    <w:pPr>
      <w:numPr>
        <w:numId w:val="11"/>
      </w:numPr>
    </w:pPr>
  </w:style>
  <w:style w:type="paragraph" w:styleId="affff">
    <w:name w:val="envelope address"/>
    <w:basedOn w:val="a2"/>
    <w:semiHidden/>
    <w:rsid w:val="00DF4B79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f0">
    <w:name w:val="Message Header"/>
    <w:basedOn w:val="a2"/>
    <w:link w:val="affff1"/>
    <w:semiHidden/>
    <w:rsid w:val="00DF4B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customStyle="1" w:styleId="affff1">
    <w:name w:val="信息标题 字符"/>
    <w:basedOn w:val="a3"/>
    <w:link w:val="affff0"/>
    <w:semiHidden/>
    <w:rsid w:val="00F36C88"/>
    <w:rPr>
      <w:rFonts w:ascii="Arial" w:eastAsia="华文细黑" w:hAnsi="Arial" w:cs="Arial"/>
      <w:sz w:val="24"/>
      <w:szCs w:val="21"/>
      <w:shd w:val="pct20" w:color="auto" w:fill="auto"/>
    </w:rPr>
  </w:style>
  <w:style w:type="character" w:styleId="affff2">
    <w:name w:val="line number"/>
    <w:basedOn w:val="a3"/>
    <w:semiHidden/>
    <w:rsid w:val="00DF4B79"/>
  </w:style>
  <w:style w:type="character" w:styleId="affff3">
    <w:name w:val="Strong"/>
    <w:basedOn w:val="a3"/>
    <w:qFormat/>
    <w:rsid w:val="00DF4B79"/>
    <w:rPr>
      <w:b/>
      <w:bCs/>
    </w:rPr>
  </w:style>
  <w:style w:type="character" w:styleId="affff4">
    <w:name w:val="page number"/>
    <w:basedOn w:val="a3"/>
    <w:semiHidden/>
    <w:rsid w:val="00DF4B79"/>
  </w:style>
  <w:style w:type="character" w:styleId="affff5">
    <w:name w:val="FollowedHyperlink"/>
    <w:semiHidden/>
    <w:rsid w:val="00DF4B79"/>
    <w:rPr>
      <w:color w:val="800080"/>
      <w:u w:val="none"/>
    </w:rPr>
  </w:style>
  <w:style w:type="paragraph" w:styleId="affff6">
    <w:name w:val="Body Text"/>
    <w:basedOn w:val="a2"/>
    <w:link w:val="affff7"/>
    <w:semiHidden/>
    <w:rsid w:val="00DF4B79"/>
    <w:pPr>
      <w:spacing w:after="120"/>
    </w:pPr>
  </w:style>
  <w:style w:type="character" w:customStyle="1" w:styleId="affff7">
    <w:name w:val="正文文本 字符"/>
    <w:basedOn w:val="a3"/>
    <w:link w:val="affff6"/>
    <w:semiHidden/>
    <w:rsid w:val="00F36C88"/>
    <w:rPr>
      <w:rFonts w:ascii="Calibri" w:eastAsia="华文细黑" w:hAnsi="Calibri" w:cs="Arial"/>
      <w:sz w:val="24"/>
      <w:szCs w:val="21"/>
    </w:rPr>
  </w:style>
  <w:style w:type="paragraph" w:styleId="affff8">
    <w:name w:val="Body Text First Indent"/>
    <w:basedOn w:val="affff6"/>
    <w:link w:val="affff9"/>
    <w:semiHidden/>
    <w:rsid w:val="00DF4B79"/>
    <w:pPr>
      <w:ind w:firstLineChars="100" w:firstLine="420"/>
    </w:pPr>
  </w:style>
  <w:style w:type="character" w:customStyle="1" w:styleId="affff9">
    <w:name w:val="正文首行缩进 字符"/>
    <w:basedOn w:val="affff7"/>
    <w:link w:val="affff8"/>
    <w:semiHidden/>
    <w:rsid w:val="00F36C88"/>
    <w:rPr>
      <w:rFonts w:ascii="Calibri" w:eastAsia="华文细黑" w:hAnsi="Calibri" w:cs="Arial"/>
      <w:sz w:val="24"/>
      <w:szCs w:val="21"/>
    </w:rPr>
  </w:style>
  <w:style w:type="paragraph" w:styleId="affffa">
    <w:name w:val="Body Text Indent"/>
    <w:basedOn w:val="a2"/>
    <w:link w:val="affffb"/>
    <w:semiHidden/>
    <w:rsid w:val="00DF4B79"/>
    <w:pPr>
      <w:spacing w:after="120"/>
      <w:ind w:leftChars="200" w:left="420"/>
    </w:pPr>
  </w:style>
  <w:style w:type="character" w:customStyle="1" w:styleId="affffb">
    <w:name w:val="正文文本缩进 字符"/>
    <w:basedOn w:val="a3"/>
    <w:link w:val="affffa"/>
    <w:semiHidden/>
    <w:rsid w:val="00F36C88"/>
    <w:rPr>
      <w:rFonts w:ascii="Calibri" w:eastAsia="华文细黑" w:hAnsi="Calibri" w:cs="Arial"/>
      <w:sz w:val="24"/>
      <w:szCs w:val="21"/>
    </w:rPr>
  </w:style>
  <w:style w:type="paragraph" w:styleId="2f1">
    <w:name w:val="Body Text First Indent 2"/>
    <w:basedOn w:val="affffa"/>
    <w:link w:val="2f2"/>
    <w:semiHidden/>
    <w:rsid w:val="00DF4B79"/>
    <w:pPr>
      <w:ind w:firstLineChars="200" w:firstLine="420"/>
    </w:pPr>
  </w:style>
  <w:style w:type="character" w:customStyle="1" w:styleId="2f2">
    <w:name w:val="正文首行缩进 2 字符"/>
    <w:basedOn w:val="affffb"/>
    <w:link w:val="2f1"/>
    <w:semiHidden/>
    <w:rsid w:val="00F36C88"/>
    <w:rPr>
      <w:rFonts w:ascii="Calibri" w:eastAsia="华文细黑" w:hAnsi="Calibri" w:cs="Arial"/>
      <w:sz w:val="24"/>
      <w:szCs w:val="21"/>
    </w:rPr>
  </w:style>
  <w:style w:type="paragraph" w:styleId="affffc">
    <w:name w:val="Normal Indent"/>
    <w:basedOn w:val="a2"/>
    <w:semiHidden/>
    <w:rsid w:val="00DF4B79"/>
    <w:pPr>
      <w:ind w:firstLineChars="200" w:firstLine="420"/>
    </w:pPr>
  </w:style>
  <w:style w:type="paragraph" w:styleId="2f3">
    <w:name w:val="Body Text 2"/>
    <w:basedOn w:val="a2"/>
    <w:link w:val="2f4"/>
    <w:semiHidden/>
    <w:rsid w:val="00DF4B79"/>
    <w:pPr>
      <w:spacing w:after="120" w:line="480" w:lineRule="auto"/>
    </w:pPr>
  </w:style>
  <w:style w:type="character" w:customStyle="1" w:styleId="2f4">
    <w:name w:val="正文文本 2 字符"/>
    <w:basedOn w:val="a3"/>
    <w:link w:val="2f3"/>
    <w:semiHidden/>
    <w:rsid w:val="00F36C88"/>
    <w:rPr>
      <w:rFonts w:ascii="Calibri" w:eastAsia="华文细黑" w:hAnsi="Calibri" w:cs="Arial"/>
      <w:sz w:val="24"/>
      <w:szCs w:val="21"/>
    </w:rPr>
  </w:style>
  <w:style w:type="paragraph" w:styleId="3f">
    <w:name w:val="Body Text 3"/>
    <w:basedOn w:val="a2"/>
    <w:link w:val="3f0"/>
    <w:semiHidden/>
    <w:rsid w:val="00DF4B79"/>
    <w:pPr>
      <w:spacing w:after="120"/>
    </w:pPr>
    <w:rPr>
      <w:sz w:val="16"/>
      <w:szCs w:val="16"/>
    </w:rPr>
  </w:style>
  <w:style w:type="character" w:customStyle="1" w:styleId="3f0">
    <w:name w:val="正文文本 3 字符"/>
    <w:basedOn w:val="a3"/>
    <w:link w:val="3f"/>
    <w:semiHidden/>
    <w:rsid w:val="00F36C88"/>
    <w:rPr>
      <w:rFonts w:ascii="Calibri" w:eastAsia="华文细黑" w:hAnsi="Calibri" w:cs="Arial"/>
      <w:sz w:val="16"/>
      <w:szCs w:val="16"/>
    </w:rPr>
  </w:style>
  <w:style w:type="paragraph" w:styleId="2f5">
    <w:name w:val="Body Text Indent 2"/>
    <w:basedOn w:val="a2"/>
    <w:link w:val="2f6"/>
    <w:semiHidden/>
    <w:rsid w:val="00DF4B79"/>
    <w:pPr>
      <w:spacing w:after="120" w:line="480" w:lineRule="auto"/>
      <w:ind w:leftChars="200" w:left="420"/>
    </w:pPr>
  </w:style>
  <w:style w:type="character" w:customStyle="1" w:styleId="2f6">
    <w:name w:val="正文文本缩进 2 字符"/>
    <w:basedOn w:val="a3"/>
    <w:link w:val="2f5"/>
    <w:semiHidden/>
    <w:rsid w:val="00F36C88"/>
    <w:rPr>
      <w:rFonts w:ascii="Calibri" w:eastAsia="华文细黑" w:hAnsi="Calibri" w:cs="Arial"/>
      <w:sz w:val="24"/>
      <w:szCs w:val="21"/>
    </w:rPr>
  </w:style>
  <w:style w:type="paragraph" w:styleId="3f1">
    <w:name w:val="Body Text Indent 3"/>
    <w:basedOn w:val="a2"/>
    <w:link w:val="3f2"/>
    <w:semiHidden/>
    <w:rsid w:val="00DF4B79"/>
    <w:pPr>
      <w:spacing w:after="120"/>
      <w:ind w:leftChars="200" w:left="420"/>
    </w:pPr>
    <w:rPr>
      <w:sz w:val="16"/>
      <w:szCs w:val="16"/>
    </w:rPr>
  </w:style>
  <w:style w:type="character" w:customStyle="1" w:styleId="3f2">
    <w:name w:val="正文文本缩进 3 字符"/>
    <w:basedOn w:val="a3"/>
    <w:link w:val="3f1"/>
    <w:semiHidden/>
    <w:rsid w:val="00F36C88"/>
    <w:rPr>
      <w:rFonts w:ascii="Calibri" w:eastAsia="华文细黑" w:hAnsi="Calibri" w:cs="Arial"/>
      <w:sz w:val="16"/>
      <w:szCs w:val="16"/>
    </w:rPr>
  </w:style>
  <w:style w:type="paragraph" w:styleId="affffd">
    <w:name w:val="Note Heading"/>
    <w:basedOn w:val="a2"/>
    <w:next w:val="a2"/>
    <w:link w:val="affffe"/>
    <w:semiHidden/>
    <w:rsid w:val="00DF4B79"/>
    <w:pPr>
      <w:jc w:val="center"/>
    </w:pPr>
  </w:style>
  <w:style w:type="character" w:customStyle="1" w:styleId="affffe">
    <w:name w:val="注释标题 字符"/>
    <w:basedOn w:val="a3"/>
    <w:link w:val="affffd"/>
    <w:semiHidden/>
    <w:rsid w:val="00F36C88"/>
    <w:rPr>
      <w:rFonts w:ascii="Calibri" w:eastAsia="华文细黑" w:hAnsi="Calibri" w:cs="Arial"/>
      <w:sz w:val="24"/>
      <w:szCs w:val="21"/>
    </w:rPr>
  </w:style>
  <w:style w:type="paragraph" w:customStyle="1" w:styleId="ItemStepinTable">
    <w:name w:val="Item Step in Table"/>
    <w:semiHidden/>
    <w:rsid w:val="00DF4B79"/>
    <w:pPr>
      <w:numPr>
        <w:numId w:val="16"/>
      </w:numPr>
      <w:topLinePunct/>
      <w:spacing w:before="40" w:after="40"/>
    </w:pPr>
    <w:rPr>
      <w:rFonts w:ascii="Times New Roman" w:eastAsia="宋体" w:hAnsi="Times New Roman" w:cs="Arial"/>
      <w:kern w:val="0"/>
      <w:sz w:val="22"/>
    </w:rPr>
  </w:style>
  <w:style w:type="paragraph" w:customStyle="1" w:styleId="1d">
    <w:name w:val="样式1"/>
    <w:basedOn w:val="a2"/>
    <w:semiHidden/>
    <w:rsid w:val="00DF4B79"/>
    <w:rPr>
      <w:b/>
    </w:rPr>
  </w:style>
  <w:style w:type="paragraph" w:customStyle="1" w:styleId="E-NoteList">
    <w:name w:val="E-Note List"/>
    <w:rsid w:val="00DF4B79"/>
    <w:pPr>
      <w:keepNext/>
      <w:numPr>
        <w:numId w:val="17"/>
      </w:numPr>
      <w:spacing w:before="40" w:line="200" w:lineRule="atLeast"/>
      <w:ind w:left="936"/>
    </w:pPr>
    <w:rPr>
      <w:rFonts w:ascii="Calibri" w:eastAsia="华文细黑" w:hAnsi="Calibri" w:cs="Arial"/>
      <w:iCs/>
      <w:sz w:val="24"/>
      <w:szCs w:val="18"/>
    </w:rPr>
  </w:style>
  <w:style w:type="paragraph" w:customStyle="1" w:styleId="z-BlockinAppendix">
    <w:name w:val="z-Block in Appendix"/>
    <w:basedOn w:val="z-Block"/>
    <w:next w:val="a2"/>
    <w:rsid w:val="00DF4B79"/>
    <w:pPr>
      <w:numPr>
        <w:numId w:val="20"/>
      </w:numPr>
      <w:topLinePunct w:val="0"/>
      <w:outlineLvl w:val="6"/>
    </w:pPr>
  </w:style>
  <w:style w:type="paragraph" w:customStyle="1" w:styleId="Z-FigureDescriptioninAppendix">
    <w:name w:val="Z-Figure Description in Appendix"/>
    <w:basedOn w:val="Figure"/>
    <w:next w:val="Figure"/>
    <w:rsid w:val="00DF4B79"/>
    <w:pPr>
      <w:numPr>
        <w:ilvl w:val="6"/>
        <w:numId w:val="20"/>
      </w:numPr>
      <w:ind w:left="567"/>
    </w:pPr>
  </w:style>
  <w:style w:type="paragraph" w:customStyle="1" w:styleId="CoverText">
    <w:name w:val="Cover Text"/>
    <w:rsid w:val="00DF4B79"/>
    <w:pPr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snapToGrid w:val="0"/>
      <w:kern w:val="0"/>
      <w:sz w:val="24"/>
      <w:szCs w:val="20"/>
    </w:rPr>
  </w:style>
  <w:style w:type="paragraph" w:customStyle="1" w:styleId="Cover">
    <w:name w:val="Cover"/>
    <w:basedOn w:val="a2"/>
    <w:next w:val="CoverText"/>
    <w:rsid w:val="00DF4B79"/>
    <w:pPr>
      <w:widowControl w:val="0"/>
      <w:topLinePunct w:val="0"/>
      <w:spacing w:before="80" w:after="80"/>
      <w:ind w:left="0"/>
    </w:pPr>
    <w:rPr>
      <w:rFonts w:ascii="Arial" w:eastAsia="黑体" w:hAnsi="Arial"/>
      <w:bCs/>
      <w:spacing w:val="-4"/>
      <w:sz w:val="26"/>
      <w:szCs w:val="22"/>
    </w:rPr>
  </w:style>
  <w:style w:type="paragraph" w:customStyle="1" w:styleId="TOC1">
    <w:name w:val="TOC 标题1"/>
    <w:next w:val="12"/>
    <w:semiHidden/>
    <w:rsid w:val="00DF4B79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kern w:val="0"/>
      <w:sz w:val="36"/>
      <w:szCs w:val="36"/>
    </w:rPr>
  </w:style>
  <w:style w:type="paragraph" w:customStyle="1" w:styleId="Command">
    <w:name w:val="Command"/>
    <w:semiHidden/>
    <w:rsid w:val="00DF4B79"/>
    <w:pPr>
      <w:spacing w:before="160" w:after="160"/>
    </w:pPr>
    <w:rPr>
      <w:rFonts w:ascii="Arial" w:eastAsia="黑体" w:hAnsi="Arial" w:cs="Arial"/>
      <w:kern w:val="0"/>
      <w:szCs w:val="21"/>
    </w:rPr>
  </w:style>
  <w:style w:type="character" w:customStyle="1" w:styleId="commandparameter">
    <w:name w:val="command parameter"/>
    <w:semiHidden/>
    <w:rsid w:val="00DF4B79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semiHidden/>
    <w:rsid w:val="00DF4B79"/>
    <w:rPr>
      <w:rFonts w:ascii="Arial" w:eastAsia="宋体" w:hAnsi="Arial"/>
      <w:b/>
      <w:color w:val="auto"/>
      <w:sz w:val="21"/>
      <w:szCs w:val="21"/>
    </w:rPr>
  </w:style>
  <w:style w:type="table" w:customStyle="1" w:styleId="table">
    <w:name w:val="table"/>
    <w:basedOn w:val="af1"/>
    <w:rsid w:val="00DF4B79"/>
    <w:pPr>
      <w:widowControl/>
    </w:pPr>
    <w:rPr>
      <w:rFonts w:eastAsia="Times New Roman" w:cs="Arial"/>
    </w:rPr>
    <w:tblPr>
      <w:tblInd w:w="680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Outline">
    <w:name w:val="Outline"/>
    <w:basedOn w:val="a2"/>
    <w:semiHidden/>
    <w:rsid w:val="00DF4B79"/>
    <w:pPr>
      <w:topLinePunct w:val="0"/>
      <w:spacing w:before="80" w:after="80" w:line="200" w:lineRule="atLeast"/>
      <w:ind w:left="709"/>
      <w:jc w:val="both"/>
    </w:pPr>
    <w:rPr>
      <w:i/>
      <w:color w:val="0000FF"/>
      <w:kern w:val="0"/>
      <w:sz w:val="18"/>
      <w:szCs w:val="18"/>
    </w:rPr>
  </w:style>
  <w:style w:type="paragraph" w:customStyle="1" w:styleId="Z-TableDescriptioninAppendix">
    <w:name w:val="Z-Table Description in Appendix"/>
    <w:basedOn w:val="TableDescription"/>
    <w:next w:val="a2"/>
    <w:rsid w:val="00DF4B79"/>
    <w:pPr>
      <w:numPr>
        <w:ilvl w:val="7"/>
        <w:numId w:val="20"/>
      </w:numPr>
      <w:topLinePunct w:val="0"/>
      <w:ind w:left="567"/>
    </w:pPr>
    <w:rPr>
      <w:rFonts w:eastAsia="华文细黑"/>
    </w:rPr>
  </w:style>
  <w:style w:type="paragraph" w:customStyle="1" w:styleId="Code">
    <w:name w:val="Code"/>
    <w:basedOn w:val="a2"/>
    <w:rsid w:val="00DF4B79"/>
    <w:pPr>
      <w:widowControl w:val="0"/>
      <w:autoSpaceDE w:val="0"/>
      <w:autoSpaceDN w:val="0"/>
      <w:spacing w:before="0" w:after="0" w:line="360" w:lineRule="auto"/>
    </w:pPr>
    <w:rPr>
      <w:sz w:val="18"/>
    </w:rPr>
  </w:style>
  <w:style w:type="paragraph" w:customStyle="1" w:styleId="Cover3">
    <w:name w:val="Cover3"/>
    <w:semiHidden/>
    <w:rsid w:val="00DF4B79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kern w:val="0"/>
      <w:sz w:val="32"/>
      <w:szCs w:val="32"/>
      <w:lang w:eastAsia="en-US"/>
    </w:rPr>
  </w:style>
  <w:style w:type="paragraph" w:customStyle="1" w:styleId="Cover4">
    <w:name w:val="Cover4"/>
    <w:basedOn w:val="a2"/>
    <w:semiHidden/>
    <w:rsid w:val="00DF4B79"/>
    <w:pPr>
      <w:topLinePunct w:val="0"/>
      <w:ind w:left="0"/>
    </w:pPr>
    <w:rPr>
      <w:rFonts w:ascii="Arial" w:eastAsia="Arial" w:hAnsi="Arial"/>
      <w:b/>
      <w:bCs/>
      <w:szCs w:val="24"/>
    </w:rPr>
  </w:style>
  <w:style w:type="character" w:customStyle="1" w:styleId="ItemListChar">
    <w:name w:val="Item List Char"/>
    <w:link w:val="ItemList"/>
    <w:rsid w:val="00DF4B79"/>
    <w:rPr>
      <w:rFonts w:ascii="Calibri" w:eastAsia="华文细黑" w:hAnsi="Calibri" w:cs="Arial"/>
      <w:sz w:val="24"/>
      <w:szCs w:val="21"/>
    </w:rPr>
  </w:style>
  <w:style w:type="paragraph" w:customStyle="1" w:styleId="E-Caution">
    <w:name w:val="E-Caution"/>
    <w:next w:val="E-CautionText"/>
    <w:link w:val="E-CautionChar"/>
    <w:rsid w:val="00DF4B79"/>
    <w:pPr>
      <w:keepNext/>
      <w:numPr>
        <w:numId w:val="26"/>
      </w:numPr>
      <w:pBdr>
        <w:top w:val="single" w:sz="12" w:space="1" w:color="auto"/>
      </w:pBdr>
      <w:spacing w:line="240" w:lineRule="atLeast"/>
    </w:pPr>
    <w:rPr>
      <w:rFonts w:ascii="Calibri" w:eastAsia="黑体" w:hAnsi="Calibri" w:cs="宋体"/>
      <w:color w:val="000000" w:themeColor="text1"/>
      <w:szCs w:val="20"/>
    </w:rPr>
  </w:style>
  <w:style w:type="character" w:customStyle="1" w:styleId="E-CautionChar">
    <w:name w:val="E-Caution Char"/>
    <w:basedOn w:val="a3"/>
    <w:link w:val="E-Caution"/>
    <w:rsid w:val="00DF4B79"/>
    <w:rPr>
      <w:rFonts w:ascii="Calibri" w:eastAsia="黑体" w:hAnsi="Calibri" w:cs="宋体"/>
      <w:color w:val="000000" w:themeColor="text1"/>
      <w:szCs w:val="20"/>
    </w:rPr>
  </w:style>
  <w:style w:type="paragraph" w:customStyle="1" w:styleId="E-NoteText">
    <w:name w:val="E-Note Text"/>
    <w:qFormat/>
    <w:rsid w:val="00DF4B79"/>
    <w:pPr>
      <w:spacing w:after="40" w:line="240" w:lineRule="atLeast"/>
      <w:ind w:left="567"/>
    </w:pPr>
    <w:rPr>
      <w:rFonts w:ascii="Calibri" w:eastAsia="黑体" w:hAnsi="Calibri" w:cs="宋体"/>
      <w:color w:val="000000"/>
      <w:kern w:val="21"/>
      <w:sz w:val="24"/>
      <w:szCs w:val="20"/>
    </w:rPr>
  </w:style>
  <w:style w:type="paragraph" w:customStyle="1" w:styleId="E-Warning">
    <w:name w:val="E-Warning"/>
    <w:basedOn w:val="a2"/>
    <w:next w:val="E-CautionText"/>
    <w:qFormat/>
    <w:rsid w:val="00DF4B79"/>
    <w:pPr>
      <w:keepNext/>
      <w:pBdr>
        <w:top w:val="single" w:sz="12" w:space="1" w:color="auto"/>
      </w:pBdr>
      <w:topLinePunct w:val="0"/>
      <w:adjustRightInd/>
      <w:snapToGrid/>
      <w:spacing w:before="0" w:after="0"/>
      <w:ind w:left="0"/>
    </w:pPr>
    <w:rPr>
      <w:rFonts w:eastAsia="黑体" w:cs="宋体"/>
      <w:color w:val="000000"/>
      <w:kern w:val="21"/>
      <w:szCs w:val="20"/>
    </w:rPr>
  </w:style>
  <w:style w:type="paragraph" w:customStyle="1" w:styleId="E-CautionText">
    <w:name w:val="E-Caution Text"/>
    <w:basedOn w:val="a2"/>
    <w:qFormat/>
    <w:rsid w:val="00DF4B79"/>
    <w:pPr>
      <w:keepLines/>
      <w:pBdr>
        <w:bottom w:val="single" w:sz="12" w:space="1" w:color="auto"/>
      </w:pBdr>
      <w:topLinePunct w:val="0"/>
      <w:adjustRightInd/>
      <w:snapToGrid/>
      <w:spacing w:before="0" w:after="60"/>
    </w:pPr>
    <w:rPr>
      <w:rFonts w:eastAsia="黑体" w:cs="宋体"/>
      <w:color w:val="000000" w:themeColor="text1"/>
      <w:kern w:val="21"/>
      <w:szCs w:val="20"/>
    </w:rPr>
  </w:style>
  <w:style w:type="paragraph" w:customStyle="1" w:styleId="E-Danger">
    <w:name w:val="E-Danger"/>
    <w:basedOn w:val="E-Warning"/>
    <w:next w:val="E-CautionText"/>
    <w:qFormat/>
    <w:rsid w:val="00DF4B79"/>
    <w:pPr>
      <w:numPr>
        <w:numId w:val="27"/>
      </w:numPr>
    </w:pPr>
  </w:style>
  <w:style w:type="table" w:customStyle="1" w:styleId="2f7">
    <w:name w:val="样式2"/>
    <w:basedOn w:val="a4"/>
    <w:uiPriority w:val="99"/>
    <w:rsid w:val="00DF4B79"/>
    <w:rPr>
      <w:rFonts w:ascii="Times New Roman" w:eastAsia="宋体" w:hAnsi="Times New Roman" w:cs="Times New Roman"/>
      <w:kern w:val="0"/>
      <w:sz w:val="20"/>
      <w:szCs w:val="20"/>
    </w:rPr>
    <w:tblPr>
      <w:tblInd w:w="680" w:type="dxa"/>
    </w:tblPr>
  </w:style>
  <w:style w:type="paragraph" w:customStyle="1" w:styleId="afffff">
    <w:name w:val="元素表名称"/>
    <w:basedOn w:val="a2"/>
    <w:rsid w:val="00DF4B79"/>
    <w:pPr>
      <w:ind w:left="0"/>
      <w:jc w:val="center"/>
    </w:pPr>
    <w:rPr>
      <w:rFonts w:cs="宋体"/>
      <w:szCs w:val="20"/>
    </w:rPr>
  </w:style>
  <w:style w:type="paragraph" w:customStyle="1" w:styleId="afffff0">
    <w:name w:val="封面产品名称"/>
    <w:basedOn w:val="ad"/>
    <w:next w:val="ae"/>
    <w:rsid w:val="00DF4B79"/>
    <w:pPr>
      <w:ind w:right="720"/>
    </w:pPr>
    <w:rPr>
      <w:bCs w:val="0"/>
      <w:sz w:val="48"/>
    </w:rPr>
  </w:style>
  <w:style w:type="numbering" w:customStyle="1" w:styleId="ItemStepn">
    <w:name w:val="Item Step n"/>
    <w:basedOn w:val="a5"/>
    <w:uiPriority w:val="99"/>
    <w:rsid w:val="00DF4B79"/>
    <w:pPr>
      <w:numPr>
        <w:numId w:val="23"/>
      </w:numPr>
    </w:pPr>
  </w:style>
  <w:style w:type="paragraph" w:customStyle="1" w:styleId="afffff1">
    <w:name w:val="元素表、合格证标题"/>
    <w:basedOn w:val="a2"/>
    <w:rsid w:val="00DF4B79"/>
    <w:pPr>
      <w:spacing w:before="240" w:line="360" w:lineRule="auto"/>
      <w:ind w:left="0"/>
      <w:jc w:val="center"/>
    </w:pPr>
    <w:rPr>
      <w:rFonts w:eastAsia="黑体" w:cs="宋体"/>
      <w:sz w:val="32"/>
      <w:szCs w:val="20"/>
    </w:rPr>
  </w:style>
  <w:style w:type="paragraph" w:customStyle="1" w:styleId="afffff2">
    <w:name w:val="自定义缩进图片"/>
    <w:basedOn w:val="Code"/>
    <w:next w:val="ae"/>
    <w:rsid w:val="00DF4B79"/>
    <w:pPr>
      <w:ind w:left="0" w:firstLineChars="1700" w:firstLine="3060"/>
      <w:jc w:val="both"/>
    </w:pPr>
    <w:rPr>
      <w:rFonts w:cs="宋体"/>
      <w:szCs w:val="20"/>
    </w:rPr>
  </w:style>
  <w:style w:type="character" w:styleId="afffff3">
    <w:name w:val="Hyperlink"/>
    <w:aliases w:val="超链接 Hik"/>
    <w:basedOn w:val="a3"/>
    <w:uiPriority w:val="99"/>
    <w:unhideWhenUsed/>
    <w:rsid w:val="00DF4B79"/>
    <w:rPr>
      <w:rFonts w:ascii="Calibri" w:hAnsi="Calibri"/>
      <w:color w:val="0563C1" w:themeColor="hyperlink"/>
      <w:u w:val="single"/>
    </w:rPr>
  </w:style>
  <w:style w:type="paragraph" w:customStyle="1" w:styleId="afffff4">
    <w:name w:val="手册更新版本和时间"/>
    <w:basedOn w:val="a2"/>
    <w:next w:val="ae"/>
    <w:rsid w:val="00DF4B79"/>
    <w:pPr>
      <w:jc w:val="right"/>
    </w:pPr>
    <w:rPr>
      <w:rFonts w:cs="宋体"/>
      <w:szCs w:val="20"/>
    </w:rPr>
  </w:style>
  <w:style w:type="paragraph" w:styleId="TOC">
    <w:name w:val="TOC Heading"/>
    <w:basedOn w:val="1"/>
    <w:next w:val="a2"/>
    <w:uiPriority w:val="39"/>
    <w:unhideWhenUsed/>
    <w:qFormat/>
    <w:rsid w:val="002A731B"/>
    <w:pPr>
      <w:keepLines/>
      <w:topLinePunct w:val="0"/>
      <w:adjustRightInd/>
      <w:snapToGrid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table" w:customStyle="1" w:styleId="3f3">
    <w:name w:val="网格型3"/>
    <w:basedOn w:val="a4"/>
    <w:next w:val="a7"/>
    <w:rsid w:val="008E7850"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113" w:type="dxa"/>
    </w:tblPr>
  </w:style>
  <w:style w:type="table" w:customStyle="1" w:styleId="4b">
    <w:name w:val="网格型4"/>
    <w:basedOn w:val="a4"/>
    <w:next w:val="a7"/>
    <w:rsid w:val="008E7850"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113" w:type="dxa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3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word&#27169;&#26495;&#35268;&#33539;&#21270;\&#65288;A4&#65289;Hikvision%20&#27169;&#26495;_&#20013;&#24615;_V2.9&#65288;2021&#29256;&#27861;&#24459;&#22768;&#26126;&#6528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ABE462221DB440593345F15F0FEC4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DF08D2-C214-4CEB-A02C-687B1212197F}"/>
      </w:docPartPr>
      <w:docPartBody>
        <w:p w:rsidR="008D286D" w:rsidRDefault="001D259A" w:rsidP="001D259A">
          <w:pPr>
            <w:pStyle w:val="8ABE462221DB440593345F15F0FEC4733"/>
          </w:pPr>
          <w:r w:rsidRPr="00BC4519">
            <w:rPr>
              <w:rStyle w:val="a3"/>
              <w:rFonts w:ascii="华文细黑" w:eastAsia="华文细黑" w:hAnsi="华文细黑"/>
              <w:color w:val="BFBFBF" w:themeColor="background1" w:themeShade="BF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19D"/>
    <w:rsid w:val="00002523"/>
    <w:rsid w:val="0000504A"/>
    <w:rsid w:val="000D7C3E"/>
    <w:rsid w:val="000F092D"/>
    <w:rsid w:val="000F1545"/>
    <w:rsid w:val="00120080"/>
    <w:rsid w:val="001367FA"/>
    <w:rsid w:val="00173417"/>
    <w:rsid w:val="001D259A"/>
    <w:rsid w:val="0022438B"/>
    <w:rsid w:val="002506BD"/>
    <w:rsid w:val="002A15EB"/>
    <w:rsid w:val="00374625"/>
    <w:rsid w:val="00440A60"/>
    <w:rsid w:val="00465C9F"/>
    <w:rsid w:val="00477B55"/>
    <w:rsid w:val="00483F9B"/>
    <w:rsid w:val="00522BA4"/>
    <w:rsid w:val="005354FD"/>
    <w:rsid w:val="005363F9"/>
    <w:rsid w:val="00536E10"/>
    <w:rsid w:val="005831C0"/>
    <w:rsid w:val="005D1FAA"/>
    <w:rsid w:val="005E0381"/>
    <w:rsid w:val="00677A39"/>
    <w:rsid w:val="007366E7"/>
    <w:rsid w:val="007A008B"/>
    <w:rsid w:val="007C6B67"/>
    <w:rsid w:val="008C4D2D"/>
    <w:rsid w:val="008D286D"/>
    <w:rsid w:val="00956D49"/>
    <w:rsid w:val="0098062A"/>
    <w:rsid w:val="009A0F33"/>
    <w:rsid w:val="009B019D"/>
    <w:rsid w:val="00A23A84"/>
    <w:rsid w:val="00AA5A88"/>
    <w:rsid w:val="00B32F7C"/>
    <w:rsid w:val="00BC4C11"/>
    <w:rsid w:val="00C521B9"/>
    <w:rsid w:val="00C77B7E"/>
    <w:rsid w:val="00CD4476"/>
    <w:rsid w:val="00CE28DA"/>
    <w:rsid w:val="00DA5A32"/>
    <w:rsid w:val="00E00A62"/>
    <w:rsid w:val="00E37DD7"/>
    <w:rsid w:val="00E7213A"/>
    <w:rsid w:val="00E859AB"/>
    <w:rsid w:val="00ED370D"/>
    <w:rsid w:val="00EF48D1"/>
    <w:rsid w:val="00F11876"/>
    <w:rsid w:val="00F625F5"/>
    <w:rsid w:val="00F630AF"/>
    <w:rsid w:val="00F94DC3"/>
    <w:rsid w:val="00FC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831C0"/>
    <w:rPr>
      <w:color w:val="808080"/>
    </w:rPr>
  </w:style>
  <w:style w:type="paragraph" w:customStyle="1" w:styleId="2E4760FE72374D318198E57F66696FB3">
    <w:name w:val="2E4760FE72374D318198E57F66696FB3"/>
    <w:rsid w:val="009B019D"/>
    <w:pPr>
      <w:widowControl w:val="0"/>
      <w:jc w:val="both"/>
    </w:pPr>
  </w:style>
  <w:style w:type="paragraph" w:customStyle="1" w:styleId="EA30ABD06DDC47899B254B2E47D4A945">
    <w:name w:val="EA30ABD06DDC47899B254B2E47D4A945"/>
    <w:rsid w:val="009B019D"/>
    <w:pPr>
      <w:widowControl w:val="0"/>
      <w:jc w:val="both"/>
    </w:pPr>
  </w:style>
  <w:style w:type="paragraph" w:customStyle="1" w:styleId="B9455B97280042108F2F89C767F152BF">
    <w:name w:val="B9455B97280042108F2F89C767F152BF"/>
    <w:rsid w:val="009B019D"/>
    <w:pPr>
      <w:widowControl w:val="0"/>
      <w:jc w:val="both"/>
    </w:pPr>
  </w:style>
  <w:style w:type="paragraph" w:customStyle="1" w:styleId="E2A73DC52CFB4C79819392DF193C462F">
    <w:name w:val="E2A73DC52CFB4C79819392DF193C462F"/>
    <w:rsid w:val="009B019D"/>
    <w:pPr>
      <w:widowControl w:val="0"/>
      <w:jc w:val="both"/>
    </w:pPr>
  </w:style>
  <w:style w:type="paragraph" w:customStyle="1" w:styleId="E1716B1DD7D84339BC0AD8E13736931B">
    <w:name w:val="E1716B1DD7D84339BC0AD8E13736931B"/>
    <w:rsid w:val="009B019D"/>
    <w:pPr>
      <w:widowControl w:val="0"/>
      <w:jc w:val="both"/>
    </w:pPr>
  </w:style>
  <w:style w:type="paragraph" w:customStyle="1" w:styleId="2E4760FE72374D318198E57F66696FB31">
    <w:name w:val="2E4760FE72374D318198E57F66696FB31"/>
    <w:rsid w:val="009B019D"/>
    <w:pPr>
      <w:widowControl w:val="0"/>
      <w:jc w:val="both"/>
    </w:pPr>
  </w:style>
  <w:style w:type="paragraph" w:customStyle="1" w:styleId="EA30ABD06DDC47899B254B2E47D4A9451">
    <w:name w:val="EA30ABD06DDC47899B254B2E47D4A9451"/>
    <w:rsid w:val="009B019D"/>
    <w:pPr>
      <w:widowControl w:val="0"/>
      <w:jc w:val="both"/>
    </w:pPr>
  </w:style>
  <w:style w:type="paragraph" w:customStyle="1" w:styleId="B9455B97280042108F2F89C767F152BF1">
    <w:name w:val="B9455B97280042108F2F89C767F152BF1"/>
    <w:rsid w:val="009B019D"/>
    <w:pPr>
      <w:widowControl w:val="0"/>
      <w:jc w:val="both"/>
    </w:pPr>
  </w:style>
  <w:style w:type="paragraph" w:customStyle="1" w:styleId="E2A73DC52CFB4C79819392DF193C462F1">
    <w:name w:val="E2A73DC52CFB4C79819392DF193C462F1"/>
    <w:rsid w:val="009B019D"/>
    <w:pPr>
      <w:widowControl w:val="0"/>
      <w:jc w:val="both"/>
    </w:pPr>
  </w:style>
  <w:style w:type="paragraph" w:customStyle="1" w:styleId="E1716B1DD7D84339BC0AD8E13736931B1">
    <w:name w:val="E1716B1DD7D84339BC0AD8E13736931B1"/>
    <w:rsid w:val="009B019D"/>
    <w:pPr>
      <w:widowControl w:val="0"/>
      <w:jc w:val="both"/>
    </w:pPr>
  </w:style>
  <w:style w:type="paragraph" w:customStyle="1" w:styleId="4C5DD2B17BFF4C27B85CB6D649071EAE">
    <w:name w:val="4C5DD2B17BFF4C27B85CB6D649071EAE"/>
    <w:rsid w:val="009B019D"/>
    <w:pPr>
      <w:widowControl w:val="0"/>
      <w:jc w:val="both"/>
    </w:pPr>
  </w:style>
  <w:style w:type="paragraph" w:customStyle="1" w:styleId="EF9F707147B6434CB4E3AD190E599B00">
    <w:name w:val="EF9F707147B6434CB4E3AD190E599B00"/>
    <w:rsid w:val="009B019D"/>
    <w:pPr>
      <w:widowControl w:val="0"/>
      <w:jc w:val="both"/>
    </w:pPr>
  </w:style>
  <w:style w:type="paragraph" w:customStyle="1" w:styleId="C2249B87DA734CDA9C97F89B82002A7D">
    <w:name w:val="C2249B87DA734CDA9C97F89B82002A7D"/>
    <w:rsid w:val="009B019D"/>
    <w:pPr>
      <w:widowControl w:val="0"/>
      <w:jc w:val="both"/>
    </w:pPr>
  </w:style>
  <w:style w:type="paragraph" w:customStyle="1" w:styleId="44C040F258BF44AC82EE8C5A71C43D8A">
    <w:name w:val="44C040F258BF44AC82EE8C5A71C43D8A"/>
    <w:rsid w:val="009B019D"/>
    <w:pPr>
      <w:widowControl w:val="0"/>
      <w:jc w:val="both"/>
    </w:pPr>
  </w:style>
  <w:style w:type="paragraph" w:customStyle="1" w:styleId="1B95B035252B470BA462C720C1367EB0">
    <w:name w:val="1B95B035252B470BA462C720C1367EB0"/>
    <w:rsid w:val="009B019D"/>
    <w:pPr>
      <w:widowControl w:val="0"/>
      <w:jc w:val="both"/>
    </w:pPr>
  </w:style>
  <w:style w:type="paragraph" w:customStyle="1" w:styleId="5E13CF10A642446698005112DFB458C2">
    <w:name w:val="5E13CF10A642446698005112DFB458C2"/>
    <w:rsid w:val="009B019D"/>
    <w:pPr>
      <w:widowControl w:val="0"/>
      <w:jc w:val="both"/>
    </w:pPr>
  </w:style>
  <w:style w:type="paragraph" w:customStyle="1" w:styleId="9F24208B86344050A0A11FD61AC90C78">
    <w:name w:val="9F24208B86344050A0A11FD61AC90C78"/>
    <w:rsid w:val="009B019D"/>
    <w:pPr>
      <w:widowControl w:val="0"/>
      <w:jc w:val="both"/>
    </w:pPr>
  </w:style>
  <w:style w:type="paragraph" w:customStyle="1" w:styleId="2E4760FE72374D318198E57F66696FB32">
    <w:name w:val="2E4760FE72374D318198E57F66696FB32"/>
    <w:rsid w:val="009B019D"/>
    <w:pPr>
      <w:widowControl w:val="0"/>
      <w:jc w:val="both"/>
    </w:pPr>
  </w:style>
  <w:style w:type="paragraph" w:customStyle="1" w:styleId="EA30ABD06DDC47899B254B2E47D4A9452">
    <w:name w:val="EA30ABD06DDC47899B254B2E47D4A9452"/>
    <w:rsid w:val="009B019D"/>
    <w:pPr>
      <w:widowControl w:val="0"/>
      <w:jc w:val="both"/>
    </w:pPr>
  </w:style>
  <w:style w:type="paragraph" w:customStyle="1" w:styleId="B9455B97280042108F2F89C767F152BF2">
    <w:name w:val="B9455B97280042108F2F89C767F152BF2"/>
    <w:rsid w:val="009B019D"/>
    <w:pPr>
      <w:widowControl w:val="0"/>
      <w:jc w:val="both"/>
    </w:pPr>
  </w:style>
  <w:style w:type="paragraph" w:customStyle="1" w:styleId="E2A73DC52CFB4C79819392DF193C462F2">
    <w:name w:val="E2A73DC52CFB4C79819392DF193C462F2"/>
    <w:rsid w:val="009B019D"/>
    <w:pPr>
      <w:widowControl w:val="0"/>
      <w:jc w:val="both"/>
    </w:pPr>
  </w:style>
  <w:style w:type="paragraph" w:customStyle="1" w:styleId="E1716B1DD7D84339BC0AD8E13736931B2">
    <w:name w:val="E1716B1DD7D84339BC0AD8E13736931B2"/>
    <w:rsid w:val="009B019D"/>
    <w:pPr>
      <w:widowControl w:val="0"/>
      <w:jc w:val="both"/>
    </w:pPr>
  </w:style>
  <w:style w:type="paragraph" w:customStyle="1" w:styleId="4C5DD2B17BFF4C27B85CB6D649071EAE1">
    <w:name w:val="4C5DD2B17BFF4C27B85CB6D649071EAE1"/>
    <w:rsid w:val="009B019D"/>
    <w:pPr>
      <w:widowControl w:val="0"/>
      <w:jc w:val="both"/>
    </w:pPr>
  </w:style>
  <w:style w:type="paragraph" w:customStyle="1" w:styleId="EF9F707147B6434CB4E3AD190E599B001">
    <w:name w:val="EF9F707147B6434CB4E3AD190E599B001"/>
    <w:rsid w:val="009B019D"/>
    <w:pPr>
      <w:widowControl w:val="0"/>
      <w:jc w:val="both"/>
    </w:pPr>
  </w:style>
  <w:style w:type="paragraph" w:customStyle="1" w:styleId="C2249B87DA734CDA9C97F89B82002A7D1">
    <w:name w:val="C2249B87DA734CDA9C97F89B82002A7D1"/>
    <w:rsid w:val="009B019D"/>
    <w:pPr>
      <w:widowControl w:val="0"/>
      <w:jc w:val="both"/>
    </w:pPr>
  </w:style>
  <w:style w:type="paragraph" w:customStyle="1" w:styleId="44C040F258BF44AC82EE8C5A71C43D8A1">
    <w:name w:val="44C040F258BF44AC82EE8C5A71C43D8A1"/>
    <w:rsid w:val="009B019D"/>
    <w:pPr>
      <w:widowControl w:val="0"/>
      <w:jc w:val="both"/>
    </w:pPr>
  </w:style>
  <w:style w:type="paragraph" w:customStyle="1" w:styleId="1B95B035252B470BA462C720C1367EB01">
    <w:name w:val="1B95B035252B470BA462C720C1367EB01"/>
    <w:rsid w:val="009B019D"/>
    <w:pPr>
      <w:widowControl w:val="0"/>
      <w:jc w:val="both"/>
    </w:pPr>
  </w:style>
  <w:style w:type="paragraph" w:customStyle="1" w:styleId="5E13CF10A642446698005112DFB458C21">
    <w:name w:val="5E13CF10A642446698005112DFB458C21"/>
    <w:rsid w:val="009B019D"/>
    <w:pPr>
      <w:widowControl w:val="0"/>
      <w:jc w:val="both"/>
    </w:pPr>
  </w:style>
  <w:style w:type="paragraph" w:customStyle="1" w:styleId="9F24208B86344050A0A11FD61AC90C781">
    <w:name w:val="9F24208B86344050A0A11FD61AC90C781"/>
    <w:rsid w:val="009B019D"/>
    <w:pPr>
      <w:widowControl w:val="0"/>
      <w:jc w:val="both"/>
    </w:pPr>
  </w:style>
  <w:style w:type="paragraph" w:customStyle="1" w:styleId="2E4760FE72374D318198E57F66696FB33">
    <w:name w:val="2E4760FE72374D318198E57F66696FB33"/>
    <w:rsid w:val="009B019D"/>
    <w:pPr>
      <w:widowControl w:val="0"/>
      <w:jc w:val="both"/>
    </w:pPr>
  </w:style>
  <w:style w:type="paragraph" w:customStyle="1" w:styleId="EA30ABD06DDC47899B254B2E47D4A9453">
    <w:name w:val="EA30ABD06DDC47899B254B2E47D4A9453"/>
    <w:rsid w:val="009B019D"/>
    <w:pPr>
      <w:widowControl w:val="0"/>
      <w:jc w:val="both"/>
    </w:pPr>
  </w:style>
  <w:style w:type="paragraph" w:customStyle="1" w:styleId="B9455B97280042108F2F89C767F152BF3">
    <w:name w:val="B9455B97280042108F2F89C767F152BF3"/>
    <w:rsid w:val="009B019D"/>
    <w:pPr>
      <w:widowControl w:val="0"/>
      <w:jc w:val="both"/>
    </w:pPr>
  </w:style>
  <w:style w:type="paragraph" w:customStyle="1" w:styleId="E2A73DC52CFB4C79819392DF193C462F3">
    <w:name w:val="E2A73DC52CFB4C79819392DF193C462F3"/>
    <w:rsid w:val="009B019D"/>
    <w:pPr>
      <w:widowControl w:val="0"/>
      <w:jc w:val="both"/>
    </w:pPr>
  </w:style>
  <w:style w:type="paragraph" w:customStyle="1" w:styleId="E1716B1DD7D84339BC0AD8E13736931B3">
    <w:name w:val="E1716B1DD7D84339BC0AD8E13736931B3"/>
    <w:rsid w:val="009B019D"/>
    <w:pPr>
      <w:widowControl w:val="0"/>
      <w:jc w:val="both"/>
    </w:pPr>
  </w:style>
  <w:style w:type="paragraph" w:customStyle="1" w:styleId="4C5DD2B17BFF4C27B85CB6D649071EAE2">
    <w:name w:val="4C5DD2B17BFF4C27B85CB6D649071EAE2"/>
    <w:rsid w:val="009B019D"/>
    <w:pPr>
      <w:widowControl w:val="0"/>
      <w:jc w:val="both"/>
    </w:pPr>
  </w:style>
  <w:style w:type="paragraph" w:customStyle="1" w:styleId="EF9F707147B6434CB4E3AD190E599B002">
    <w:name w:val="EF9F707147B6434CB4E3AD190E599B002"/>
    <w:rsid w:val="009B019D"/>
    <w:pPr>
      <w:widowControl w:val="0"/>
      <w:jc w:val="both"/>
    </w:pPr>
  </w:style>
  <w:style w:type="paragraph" w:customStyle="1" w:styleId="C2249B87DA734CDA9C97F89B82002A7D2">
    <w:name w:val="C2249B87DA734CDA9C97F89B82002A7D2"/>
    <w:rsid w:val="009B019D"/>
    <w:pPr>
      <w:widowControl w:val="0"/>
      <w:jc w:val="both"/>
    </w:pPr>
  </w:style>
  <w:style w:type="paragraph" w:customStyle="1" w:styleId="44C040F258BF44AC82EE8C5A71C43D8A2">
    <w:name w:val="44C040F258BF44AC82EE8C5A71C43D8A2"/>
    <w:rsid w:val="009B019D"/>
    <w:pPr>
      <w:widowControl w:val="0"/>
      <w:jc w:val="both"/>
    </w:pPr>
  </w:style>
  <w:style w:type="paragraph" w:customStyle="1" w:styleId="1B95B035252B470BA462C720C1367EB02">
    <w:name w:val="1B95B035252B470BA462C720C1367EB02"/>
    <w:rsid w:val="009B019D"/>
    <w:pPr>
      <w:widowControl w:val="0"/>
      <w:jc w:val="both"/>
    </w:pPr>
  </w:style>
  <w:style w:type="paragraph" w:customStyle="1" w:styleId="5E13CF10A642446698005112DFB458C22">
    <w:name w:val="5E13CF10A642446698005112DFB458C22"/>
    <w:rsid w:val="009B019D"/>
    <w:pPr>
      <w:widowControl w:val="0"/>
      <w:jc w:val="both"/>
    </w:pPr>
  </w:style>
  <w:style w:type="paragraph" w:customStyle="1" w:styleId="9F24208B86344050A0A11FD61AC90C782">
    <w:name w:val="9F24208B86344050A0A11FD61AC90C782"/>
    <w:rsid w:val="009B019D"/>
    <w:pPr>
      <w:widowControl w:val="0"/>
      <w:jc w:val="both"/>
    </w:pPr>
  </w:style>
  <w:style w:type="paragraph" w:customStyle="1" w:styleId="2E4760FE72374D318198E57F66696FB34">
    <w:name w:val="2E4760FE72374D318198E57F66696FB34"/>
    <w:rsid w:val="009B019D"/>
    <w:pPr>
      <w:widowControl w:val="0"/>
      <w:jc w:val="both"/>
    </w:pPr>
  </w:style>
  <w:style w:type="paragraph" w:customStyle="1" w:styleId="0BFDB7CDCAC84E7984ABA33EC86F52F4">
    <w:name w:val="0BFDB7CDCAC84E7984ABA33EC86F52F4"/>
    <w:rsid w:val="009B019D"/>
    <w:pPr>
      <w:widowControl w:val="0"/>
      <w:jc w:val="both"/>
    </w:pPr>
  </w:style>
  <w:style w:type="paragraph" w:customStyle="1" w:styleId="B9455B97280042108F2F89C767F152BF4">
    <w:name w:val="B9455B97280042108F2F89C767F152BF4"/>
    <w:rsid w:val="009B019D"/>
    <w:pPr>
      <w:widowControl w:val="0"/>
      <w:jc w:val="both"/>
    </w:pPr>
  </w:style>
  <w:style w:type="paragraph" w:customStyle="1" w:styleId="E2A73DC52CFB4C79819392DF193C462F4">
    <w:name w:val="E2A73DC52CFB4C79819392DF193C462F4"/>
    <w:rsid w:val="009B019D"/>
    <w:pPr>
      <w:widowControl w:val="0"/>
      <w:jc w:val="both"/>
    </w:pPr>
  </w:style>
  <w:style w:type="paragraph" w:customStyle="1" w:styleId="E1716B1DD7D84339BC0AD8E13736931B4">
    <w:name w:val="E1716B1DD7D84339BC0AD8E13736931B4"/>
    <w:rsid w:val="009B019D"/>
    <w:pPr>
      <w:widowControl w:val="0"/>
      <w:jc w:val="both"/>
    </w:pPr>
  </w:style>
  <w:style w:type="paragraph" w:customStyle="1" w:styleId="4C5DD2B17BFF4C27B85CB6D649071EAE3">
    <w:name w:val="4C5DD2B17BFF4C27B85CB6D649071EAE3"/>
    <w:rsid w:val="009B019D"/>
    <w:pPr>
      <w:widowControl w:val="0"/>
      <w:jc w:val="both"/>
    </w:pPr>
  </w:style>
  <w:style w:type="paragraph" w:customStyle="1" w:styleId="EF9F707147B6434CB4E3AD190E599B003">
    <w:name w:val="EF9F707147B6434CB4E3AD190E599B003"/>
    <w:rsid w:val="009B019D"/>
    <w:pPr>
      <w:widowControl w:val="0"/>
      <w:jc w:val="both"/>
    </w:pPr>
  </w:style>
  <w:style w:type="paragraph" w:customStyle="1" w:styleId="C2249B87DA734CDA9C97F89B82002A7D3">
    <w:name w:val="C2249B87DA734CDA9C97F89B82002A7D3"/>
    <w:rsid w:val="009B019D"/>
    <w:pPr>
      <w:widowControl w:val="0"/>
      <w:jc w:val="both"/>
    </w:pPr>
  </w:style>
  <w:style w:type="paragraph" w:customStyle="1" w:styleId="44C040F258BF44AC82EE8C5A71C43D8A3">
    <w:name w:val="44C040F258BF44AC82EE8C5A71C43D8A3"/>
    <w:rsid w:val="009B019D"/>
    <w:pPr>
      <w:widowControl w:val="0"/>
      <w:jc w:val="both"/>
    </w:pPr>
  </w:style>
  <w:style w:type="paragraph" w:customStyle="1" w:styleId="1B95B035252B470BA462C720C1367EB03">
    <w:name w:val="1B95B035252B470BA462C720C1367EB03"/>
    <w:rsid w:val="009B019D"/>
    <w:pPr>
      <w:widowControl w:val="0"/>
      <w:jc w:val="both"/>
    </w:pPr>
  </w:style>
  <w:style w:type="paragraph" w:customStyle="1" w:styleId="5E13CF10A642446698005112DFB458C23">
    <w:name w:val="5E13CF10A642446698005112DFB458C23"/>
    <w:rsid w:val="009B019D"/>
    <w:pPr>
      <w:widowControl w:val="0"/>
      <w:jc w:val="both"/>
    </w:pPr>
  </w:style>
  <w:style w:type="paragraph" w:customStyle="1" w:styleId="9F24208B86344050A0A11FD61AC90C783">
    <w:name w:val="9F24208B86344050A0A11FD61AC90C783"/>
    <w:rsid w:val="009B019D"/>
    <w:pPr>
      <w:widowControl w:val="0"/>
      <w:jc w:val="both"/>
    </w:pPr>
  </w:style>
  <w:style w:type="paragraph" w:customStyle="1" w:styleId="2E4760FE72374D318198E57F66696FB35">
    <w:name w:val="2E4760FE72374D318198E57F66696FB35"/>
    <w:rsid w:val="00C77B7E"/>
    <w:pPr>
      <w:widowControl w:val="0"/>
      <w:jc w:val="both"/>
    </w:pPr>
  </w:style>
  <w:style w:type="paragraph" w:customStyle="1" w:styleId="1BC6621FC4D04EE1824B04F363492563">
    <w:name w:val="1BC6621FC4D04EE1824B04F363492563"/>
    <w:rsid w:val="00C77B7E"/>
    <w:pPr>
      <w:widowControl w:val="0"/>
      <w:jc w:val="both"/>
    </w:pPr>
  </w:style>
  <w:style w:type="paragraph" w:customStyle="1" w:styleId="B9455B97280042108F2F89C767F152BF5">
    <w:name w:val="B9455B97280042108F2F89C767F152BF5"/>
    <w:rsid w:val="00C77B7E"/>
    <w:pPr>
      <w:widowControl w:val="0"/>
      <w:jc w:val="both"/>
    </w:pPr>
  </w:style>
  <w:style w:type="paragraph" w:customStyle="1" w:styleId="E2A73DC52CFB4C79819392DF193C462F5">
    <w:name w:val="E2A73DC52CFB4C79819392DF193C462F5"/>
    <w:rsid w:val="00C77B7E"/>
    <w:pPr>
      <w:widowControl w:val="0"/>
      <w:jc w:val="both"/>
    </w:pPr>
  </w:style>
  <w:style w:type="paragraph" w:customStyle="1" w:styleId="E1716B1DD7D84339BC0AD8E13736931B5">
    <w:name w:val="E1716B1DD7D84339BC0AD8E13736931B5"/>
    <w:rsid w:val="00C77B7E"/>
    <w:pPr>
      <w:widowControl w:val="0"/>
      <w:jc w:val="both"/>
    </w:pPr>
  </w:style>
  <w:style w:type="paragraph" w:customStyle="1" w:styleId="4C5DD2B17BFF4C27B85CB6D649071EAE4">
    <w:name w:val="4C5DD2B17BFF4C27B85CB6D649071EAE4"/>
    <w:rsid w:val="00C77B7E"/>
    <w:pPr>
      <w:widowControl w:val="0"/>
      <w:jc w:val="both"/>
    </w:pPr>
  </w:style>
  <w:style w:type="paragraph" w:customStyle="1" w:styleId="EF9F707147B6434CB4E3AD190E599B004">
    <w:name w:val="EF9F707147B6434CB4E3AD190E599B004"/>
    <w:rsid w:val="00C77B7E"/>
    <w:pPr>
      <w:widowControl w:val="0"/>
      <w:jc w:val="both"/>
    </w:pPr>
  </w:style>
  <w:style w:type="paragraph" w:customStyle="1" w:styleId="C2249B87DA734CDA9C97F89B82002A7D4">
    <w:name w:val="C2249B87DA734CDA9C97F89B82002A7D4"/>
    <w:rsid w:val="00C77B7E"/>
    <w:pPr>
      <w:widowControl w:val="0"/>
      <w:jc w:val="both"/>
    </w:pPr>
  </w:style>
  <w:style w:type="paragraph" w:customStyle="1" w:styleId="44C040F258BF44AC82EE8C5A71C43D8A4">
    <w:name w:val="44C040F258BF44AC82EE8C5A71C43D8A4"/>
    <w:rsid w:val="00C77B7E"/>
    <w:pPr>
      <w:widowControl w:val="0"/>
      <w:jc w:val="both"/>
    </w:pPr>
  </w:style>
  <w:style w:type="paragraph" w:customStyle="1" w:styleId="1B95B035252B470BA462C720C1367EB04">
    <w:name w:val="1B95B035252B470BA462C720C1367EB04"/>
    <w:rsid w:val="00C77B7E"/>
    <w:pPr>
      <w:widowControl w:val="0"/>
      <w:jc w:val="both"/>
    </w:pPr>
  </w:style>
  <w:style w:type="paragraph" w:customStyle="1" w:styleId="5E13CF10A642446698005112DFB458C24">
    <w:name w:val="5E13CF10A642446698005112DFB458C24"/>
    <w:rsid w:val="00C77B7E"/>
    <w:pPr>
      <w:widowControl w:val="0"/>
      <w:jc w:val="both"/>
    </w:pPr>
  </w:style>
  <w:style w:type="paragraph" w:customStyle="1" w:styleId="9F24208B86344050A0A11FD61AC90C784">
    <w:name w:val="9F24208B86344050A0A11FD61AC90C784"/>
    <w:rsid w:val="00C77B7E"/>
    <w:pPr>
      <w:widowControl w:val="0"/>
      <w:jc w:val="both"/>
    </w:pPr>
  </w:style>
  <w:style w:type="paragraph" w:customStyle="1" w:styleId="402C11BA890E48D3A3B046EE92D76642">
    <w:name w:val="402C11BA890E48D3A3B046EE92D76642"/>
    <w:rsid w:val="00C77B7E"/>
    <w:pPr>
      <w:widowControl w:val="0"/>
      <w:jc w:val="both"/>
    </w:pPr>
  </w:style>
  <w:style w:type="paragraph" w:customStyle="1" w:styleId="CB71B1C627944741AFFC8651FC481697">
    <w:name w:val="CB71B1C627944741AFFC8651FC481697"/>
    <w:rsid w:val="00C77B7E"/>
    <w:pPr>
      <w:widowControl w:val="0"/>
      <w:jc w:val="both"/>
    </w:pPr>
  </w:style>
  <w:style w:type="paragraph" w:customStyle="1" w:styleId="DA8F6A1318284CAAB2768F02FCAB211D">
    <w:name w:val="DA8F6A1318284CAAB2768F02FCAB211D"/>
    <w:rsid w:val="00C77B7E"/>
    <w:pPr>
      <w:widowControl w:val="0"/>
      <w:jc w:val="both"/>
    </w:pPr>
  </w:style>
  <w:style w:type="paragraph" w:customStyle="1" w:styleId="85E323B88CEC4C85AE753358463683EA">
    <w:name w:val="85E323B88CEC4C85AE753358463683EA"/>
    <w:rsid w:val="00C77B7E"/>
    <w:pPr>
      <w:widowControl w:val="0"/>
      <w:jc w:val="both"/>
    </w:pPr>
  </w:style>
  <w:style w:type="paragraph" w:customStyle="1" w:styleId="D022A96381394F0F99116D42942CA821">
    <w:name w:val="D022A96381394F0F99116D42942CA821"/>
    <w:rsid w:val="002A15EB"/>
    <w:pPr>
      <w:widowControl w:val="0"/>
      <w:jc w:val="both"/>
    </w:pPr>
  </w:style>
  <w:style w:type="paragraph" w:customStyle="1" w:styleId="8CC75DFA22CC453981445C86002A1E61">
    <w:name w:val="8CC75DFA22CC453981445C86002A1E61"/>
    <w:rsid w:val="002A15EB"/>
    <w:pPr>
      <w:widowControl w:val="0"/>
      <w:jc w:val="both"/>
    </w:pPr>
  </w:style>
  <w:style w:type="paragraph" w:customStyle="1" w:styleId="1CF0D2C0A20C48EFB72E30174F094EEF">
    <w:name w:val="1CF0D2C0A20C48EFB72E30174F094EEF"/>
    <w:rsid w:val="002A15EB"/>
    <w:pPr>
      <w:widowControl w:val="0"/>
      <w:jc w:val="both"/>
    </w:pPr>
  </w:style>
  <w:style w:type="paragraph" w:customStyle="1" w:styleId="E24128363D6C4B7481E5EA16824E7E33">
    <w:name w:val="E24128363D6C4B7481E5EA16824E7E33"/>
    <w:rsid w:val="002A15EB"/>
    <w:pPr>
      <w:widowControl w:val="0"/>
      <w:jc w:val="both"/>
    </w:pPr>
  </w:style>
  <w:style w:type="paragraph" w:customStyle="1" w:styleId="B6F55B139A7E4C35885F1E30C3CDD505">
    <w:name w:val="B6F55B139A7E4C35885F1E30C3CDD505"/>
    <w:rsid w:val="002A15EB"/>
    <w:pPr>
      <w:widowControl w:val="0"/>
      <w:jc w:val="both"/>
    </w:pPr>
  </w:style>
  <w:style w:type="paragraph" w:customStyle="1" w:styleId="96578562A7DF46B98588DEBF216DFCED">
    <w:name w:val="96578562A7DF46B98588DEBF216DFCED"/>
    <w:rsid w:val="002A15EB"/>
    <w:pPr>
      <w:widowControl w:val="0"/>
      <w:jc w:val="both"/>
    </w:pPr>
  </w:style>
  <w:style w:type="paragraph" w:customStyle="1" w:styleId="610C7A52D45B480292B3543D37ADC6C9">
    <w:name w:val="610C7A52D45B480292B3543D37ADC6C9"/>
    <w:rsid w:val="002A15EB"/>
    <w:pPr>
      <w:widowControl w:val="0"/>
      <w:jc w:val="both"/>
    </w:pPr>
  </w:style>
  <w:style w:type="paragraph" w:customStyle="1" w:styleId="8D6D6A0EBE5E49488712C656DA975E83">
    <w:name w:val="8D6D6A0EBE5E49488712C656DA975E83"/>
    <w:rsid w:val="002A15EB"/>
    <w:pPr>
      <w:widowControl w:val="0"/>
      <w:jc w:val="both"/>
    </w:pPr>
  </w:style>
  <w:style w:type="paragraph" w:customStyle="1" w:styleId="319A998209084A8785C1A336C385B480">
    <w:name w:val="319A998209084A8785C1A336C385B480"/>
    <w:rsid w:val="002A15EB"/>
    <w:pPr>
      <w:widowControl w:val="0"/>
      <w:jc w:val="both"/>
    </w:pPr>
  </w:style>
  <w:style w:type="paragraph" w:customStyle="1" w:styleId="BF62D92C8F44438EB56E323A330EE7F3">
    <w:name w:val="BF62D92C8F44438EB56E323A330EE7F3"/>
    <w:rsid w:val="002A15EB"/>
    <w:pPr>
      <w:widowControl w:val="0"/>
      <w:jc w:val="both"/>
    </w:pPr>
  </w:style>
  <w:style w:type="paragraph" w:customStyle="1" w:styleId="CDD15108E787467397CB75D294A848BA">
    <w:name w:val="CDD15108E787467397CB75D294A848BA"/>
    <w:rsid w:val="002A15EB"/>
    <w:pPr>
      <w:widowControl w:val="0"/>
      <w:jc w:val="both"/>
    </w:pPr>
  </w:style>
  <w:style w:type="paragraph" w:customStyle="1" w:styleId="B293C9E03BAF41F6ADDC5ED297EA21E4">
    <w:name w:val="B293C9E03BAF41F6ADDC5ED297EA21E4"/>
    <w:rsid w:val="002A15EB"/>
    <w:pPr>
      <w:widowControl w:val="0"/>
      <w:jc w:val="both"/>
    </w:pPr>
  </w:style>
  <w:style w:type="paragraph" w:customStyle="1" w:styleId="FFCF420EBADE4FC4BE8FED5E8590D249">
    <w:name w:val="FFCF420EBADE4FC4BE8FED5E8590D249"/>
    <w:rsid w:val="002A15EB"/>
    <w:pPr>
      <w:widowControl w:val="0"/>
      <w:jc w:val="both"/>
    </w:pPr>
  </w:style>
  <w:style w:type="paragraph" w:customStyle="1" w:styleId="4F5A92F39E9E443083E63E34AAC6750A">
    <w:name w:val="4F5A92F39E9E443083E63E34AAC6750A"/>
    <w:rsid w:val="002A15EB"/>
    <w:pPr>
      <w:widowControl w:val="0"/>
      <w:jc w:val="both"/>
    </w:pPr>
  </w:style>
  <w:style w:type="paragraph" w:customStyle="1" w:styleId="82B4513EE95A44329DD5D36F031645AA">
    <w:name w:val="82B4513EE95A44329DD5D36F031645AA"/>
    <w:rsid w:val="002A15EB"/>
    <w:pPr>
      <w:widowControl w:val="0"/>
      <w:jc w:val="both"/>
    </w:pPr>
  </w:style>
  <w:style w:type="paragraph" w:customStyle="1" w:styleId="CFA2E6C9423547AD9988D02F2B9E172C">
    <w:name w:val="CFA2E6C9423547AD9988D02F2B9E172C"/>
    <w:rsid w:val="002A15EB"/>
    <w:pPr>
      <w:widowControl w:val="0"/>
      <w:jc w:val="both"/>
    </w:pPr>
  </w:style>
  <w:style w:type="paragraph" w:customStyle="1" w:styleId="C54F0242BEA74E2F8681871B86D89C4D">
    <w:name w:val="C54F0242BEA74E2F8681871B86D89C4D"/>
    <w:rsid w:val="002A15EB"/>
    <w:pPr>
      <w:widowControl w:val="0"/>
      <w:jc w:val="both"/>
    </w:pPr>
  </w:style>
  <w:style w:type="paragraph" w:customStyle="1" w:styleId="2B511FB7B97B4F9980635F0EC3AB5F02">
    <w:name w:val="2B511FB7B97B4F9980635F0EC3AB5F02"/>
    <w:rsid w:val="002A15EB"/>
    <w:pPr>
      <w:widowControl w:val="0"/>
      <w:jc w:val="both"/>
    </w:pPr>
  </w:style>
  <w:style w:type="paragraph" w:customStyle="1" w:styleId="BE54EAEE253343B9AC95BE9450F502BD">
    <w:name w:val="BE54EAEE253343B9AC95BE9450F502BD"/>
    <w:rsid w:val="002A15EB"/>
    <w:pPr>
      <w:widowControl w:val="0"/>
      <w:jc w:val="both"/>
    </w:pPr>
  </w:style>
  <w:style w:type="paragraph" w:customStyle="1" w:styleId="6FA4AB422D594F749B77852A28C60EDC">
    <w:name w:val="6FA4AB422D594F749B77852A28C60EDC"/>
    <w:rsid w:val="002A15EB"/>
    <w:pPr>
      <w:widowControl w:val="0"/>
      <w:jc w:val="both"/>
    </w:pPr>
  </w:style>
  <w:style w:type="paragraph" w:customStyle="1" w:styleId="03FDA03A8135494E9D1ACE5FC4C570E4">
    <w:name w:val="03FDA03A8135494E9D1ACE5FC4C570E4"/>
    <w:rsid w:val="002A15EB"/>
    <w:pPr>
      <w:widowControl w:val="0"/>
      <w:jc w:val="both"/>
    </w:pPr>
  </w:style>
  <w:style w:type="paragraph" w:customStyle="1" w:styleId="88EBABA4880C45748AC97DB8ADF639EF">
    <w:name w:val="88EBABA4880C45748AC97DB8ADF639EF"/>
    <w:rsid w:val="002A15EB"/>
    <w:pPr>
      <w:widowControl w:val="0"/>
      <w:jc w:val="both"/>
    </w:pPr>
  </w:style>
  <w:style w:type="paragraph" w:customStyle="1" w:styleId="BE7DE7EC5E5B448EAA4F9E3A6838C1F4">
    <w:name w:val="BE7DE7EC5E5B448EAA4F9E3A6838C1F4"/>
    <w:rsid w:val="002A15EB"/>
    <w:pPr>
      <w:widowControl w:val="0"/>
      <w:jc w:val="both"/>
    </w:pPr>
  </w:style>
  <w:style w:type="paragraph" w:customStyle="1" w:styleId="6A2D6C6A8F3A4F868AFEA3F46565FD20">
    <w:name w:val="6A2D6C6A8F3A4F868AFEA3F46565FD20"/>
    <w:rsid w:val="002A15EB"/>
    <w:pPr>
      <w:widowControl w:val="0"/>
      <w:jc w:val="both"/>
    </w:pPr>
  </w:style>
  <w:style w:type="paragraph" w:customStyle="1" w:styleId="0FE08DF3D85F4BEF835861790F0342A3">
    <w:name w:val="0FE08DF3D85F4BEF835861790F0342A3"/>
    <w:rsid w:val="002A15EB"/>
    <w:pPr>
      <w:widowControl w:val="0"/>
      <w:jc w:val="both"/>
    </w:pPr>
  </w:style>
  <w:style w:type="paragraph" w:customStyle="1" w:styleId="CB61F841843841D78616AC7B024C5F7D">
    <w:name w:val="CB61F841843841D78616AC7B024C5F7D"/>
    <w:rsid w:val="002A15EB"/>
    <w:pPr>
      <w:widowControl w:val="0"/>
      <w:jc w:val="both"/>
    </w:pPr>
  </w:style>
  <w:style w:type="paragraph" w:customStyle="1" w:styleId="9B0CFDE28C0C4DA1BDF0244E7564E450">
    <w:name w:val="9B0CFDE28C0C4DA1BDF0244E7564E450"/>
    <w:rsid w:val="002A15EB"/>
    <w:pPr>
      <w:widowControl w:val="0"/>
      <w:jc w:val="both"/>
    </w:pPr>
  </w:style>
  <w:style w:type="paragraph" w:customStyle="1" w:styleId="5492E8655381488E95C73F90461D43F3">
    <w:name w:val="5492E8655381488E95C73F90461D43F3"/>
    <w:rsid w:val="002A15EB"/>
    <w:pPr>
      <w:widowControl w:val="0"/>
      <w:jc w:val="both"/>
    </w:pPr>
  </w:style>
  <w:style w:type="paragraph" w:customStyle="1" w:styleId="ED7CECE473B0453DA6EDE4BEDA91C007">
    <w:name w:val="ED7CECE473B0453DA6EDE4BEDA91C007"/>
    <w:rsid w:val="002A15EB"/>
    <w:pPr>
      <w:widowControl w:val="0"/>
      <w:jc w:val="both"/>
    </w:pPr>
  </w:style>
  <w:style w:type="paragraph" w:customStyle="1" w:styleId="36AA790C5B6D407FB1691E8F2FE8C010">
    <w:name w:val="36AA790C5B6D407FB1691E8F2FE8C010"/>
    <w:rsid w:val="002A15EB"/>
    <w:pPr>
      <w:widowControl w:val="0"/>
      <w:jc w:val="both"/>
    </w:pPr>
  </w:style>
  <w:style w:type="paragraph" w:customStyle="1" w:styleId="C4F3BA03E1FC4454BA37E3DC47763266">
    <w:name w:val="C4F3BA03E1FC4454BA37E3DC47763266"/>
    <w:rsid w:val="002A15EB"/>
    <w:pPr>
      <w:widowControl w:val="0"/>
      <w:jc w:val="both"/>
    </w:pPr>
  </w:style>
  <w:style w:type="paragraph" w:customStyle="1" w:styleId="0713C79CF4834126A0F59879DC9726E6">
    <w:name w:val="0713C79CF4834126A0F59879DC9726E6"/>
    <w:rsid w:val="002A15EB"/>
    <w:pPr>
      <w:widowControl w:val="0"/>
      <w:jc w:val="both"/>
    </w:pPr>
  </w:style>
  <w:style w:type="paragraph" w:customStyle="1" w:styleId="40A4B8320F774A14AFCBF6629DD42A97">
    <w:name w:val="40A4B8320F774A14AFCBF6629DD42A97"/>
    <w:rsid w:val="002A15EB"/>
    <w:pPr>
      <w:widowControl w:val="0"/>
      <w:jc w:val="both"/>
    </w:pPr>
  </w:style>
  <w:style w:type="paragraph" w:customStyle="1" w:styleId="C952FD17B9CC420E9829804BE77035FE">
    <w:name w:val="C952FD17B9CC420E9829804BE77035FE"/>
    <w:rsid w:val="002A15EB"/>
    <w:pPr>
      <w:widowControl w:val="0"/>
      <w:jc w:val="both"/>
    </w:pPr>
  </w:style>
  <w:style w:type="paragraph" w:customStyle="1" w:styleId="6FA9B2E84A7C4315A30D94A1111766A8">
    <w:name w:val="6FA9B2E84A7C4315A30D94A1111766A8"/>
    <w:rsid w:val="002A15EB"/>
    <w:pPr>
      <w:widowControl w:val="0"/>
      <w:jc w:val="both"/>
    </w:pPr>
  </w:style>
  <w:style w:type="paragraph" w:customStyle="1" w:styleId="FC17269D09734F6B874A0746671865F2">
    <w:name w:val="FC17269D09734F6B874A0746671865F2"/>
    <w:rsid w:val="002A15EB"/>
    <w:pPr>
      <w:widowControl w:val="0"/>
      <w:jc w:val="both"/>
    </w:pPr>
  </w:style>
  <w:style w:type="paragraph" w:customStyle="1" w:styleId="94553AAADB234671BAAC8208D6ACBAA8">
    <w:name w:val="94553AAADB234671BAAC8208D6ACBAA8"/>
    <w:rsid w:val="002A15EB"/>
    <w:pPr>
      <w:widowControl w:val="0"/>
      <w:jc w:val="both"/>
    </w:pPr>
  </w:style>
  <w:style w:type="paragraph" w:customStyle="1" w:styleId="FFB883DE7E844D9698D498AF0FD56F46">
    <w:name w:val="FFB883DE7E844D9698D498AF0FD56F46"/>
    <w:rsid w:val="002A15EB"/>
    <w:pPr>
      <w:widowControl w:val="0"/>
      <w:jc w:val="both"/>
    </w:pPr>
  </w:style>
  <w:style w:type="paragraph" w:customStyle="1" w:styleId="13C7C4B06F004D998A6FC1733CFFB855">
    <w:name w:val="13C7C4B06F004D998A6FC1733CFFB855"/>
    <w:rsid w:val="002A15EB"/>
    <w:pPr>
      <w:widowControl w:val="0"/>
      <w:jc w:val="both"/>
    </w:pPr>
  </w:style>
  <w:style w:type="paragraph" w:customStyle="1" w:styleId="28B2E94D87894EFA87A3F81D3124DE20">
    <w:name w:val="28B2E94D87894EFA87A3F81D3124DE20"/>
    <w:rsid w:val="002A15EB"/>
    <w:pPr>
      <w:widowControl w:val="0"/>
      <w:jc w:val="both"/>
    </w:pPr>
  </w:style>
  <w:style w:type="paragraph" w:customStyle="1" w:styleId="D3D0BCA97DFE454CBBB75DF22DB572F9">
    <w:name w:val="D3D0BCA97DFE454CBBB75DF22DB572F9"/>
    <w:rsid w:val="002A15EB"/>
    <w:pPr>
      <w:widowControl w:val="0"/>
      <w:jc w:val="both"/>
    </w:pPr>
  </w:style>
  <w:style w:type="paragraph" w:customStyle="1" w:styleId="6727A644A0324568B74002D8758846AE">
    <w:name w:val="6727A644A0324568B74002D8758846AE"/>
    <w:rsid w:val="002A15EB"/>
    <w:pPr>
      <w:widowControl w:val="0"/>
      <w:jc w:val="both"/>
    </w:pPr>
  </w:style>
  <w:style w:type="paragraph" w:customStyle="1" w:styleId="C3612DB8CCAD4848BA5DF1E03B3D88EB">
    <w:name w:val="C3612DB8CCAD4848BA5DF1E03B3D88EB"/>
    <w:rsid w:val="002A15EB"/>
    <w:pPr>
      <w:widowControl w:val="0"/>
      <w:jc w:val="both"/>
    </w:pPr>
  </w:style>
  <w:style w:type="paragraph" w:customStyle="1" w:styleId="BAE779E01AF74329BCD8FDCB7D0FCFD5">
    <w:name w:val="BAE779E01AF74329BCD8FDCB7D0FCFD5"/>
    <w:rsid w:val="002A15EB"/>
    <w:pPr>
      <w:widowControl w:val="0"/>
      <w:jc w:val="both"/>
    </w:pPr>
  </w:style>
  <w:style w:type="paragraph" w:customStyle="1" w:styleId="36A84D97D9DA46778504CAC7CC72DB9B">
    <w:name w:val="36A84D97D9DA46778504CAC7CC72DB9B"/>
    <w:rsid w:val="002A15EB"/>
    <w:pPr>
      <w:widowControl w:val="0"/>
      <w:jc w:val="both"/>
    </w:pPr>
  </w:style>
  <w:style w:type="paragraph" w:customStyle="1" w:styleId="D2EF135680774F7B908AD7E11C3A7108">
    <w:name w:val="D2EF135680774F7B908AD7E11C3A7108"/>
    <w:rsid w:val="002A15EB"/>
    <w:pPr>
      <w:widowControl w:val="0"/>
      <w:jc w:val="both"/>
    </w:pPr>
  </w:style>
  <w:style w:type="paragraph" w:customStyle="1" w:styleId="6EDC81D5957143D8BF2D1D52C3302D8C">
    <w:name w:val="6EDC81D5957143D8BF2D1D52C3302D8C"/>
    <w:rsid w:val="002A15EB"/>
    <w:pPr>
      <w:widowControl w:val="0"/>
      <w:jc w:val="both"/>
    </w:pPr>
  </w:style>
  <w:style w:type="paragraph" w:customStyle="1" w:styleId="162F435BD5D043F3ADDD905269515B4C">
    <w:name w:val="162F435BD5D043F3ADDD905269515B4C"/>
    <w:rsid w:val="002A15EB"/>
    <w:pPr>
      <w:widowControl w:val="0"/>
      <w:jc w:val="both"/>
    </w:pPr>
  </w:style>
  <w:style w:type="paragraph" w:customStyle="1" w:styleId="662679936067447D9C89FBC1A700DD4C">
    <w:name w:val="662679936067447D9C89FBC1A700DD4C"/>
    <w:rsid w:val="002A15EB"/>
    <w:pPr>
      <w:widowControl w:val="0"/>
      <w:jc w:val="both"/>
    </w:pPr>
  </w:style>
  <w:style w:type="paragraph" w:customStyle="1" w:styleId="E931969710C94A23A515BBBDA5A98A35">
    <w:name w:val="E931969710C94A23A515BBBDA5A98A35"/>
    <w:rsid w:val="002A15EB"/>
    <w:pPr>
      <w:widowControl w:val="0"/>
      <w:jc w:val="both"/>
    </w:pPr>
  </w:style>
  <w:style w:type="paragraph" w:customStyle="1" w:styleId="8F53F2ABF1414A38AED8703AB5E16AEE">
    <w:name w:val="8F53F2ABF1414A38AED8703AB5E16AEE"/>
    <w:rsid w:val="002A15EB"/>
    <w:pPr>
      <w:widowControl w:val="0"/>
      <w:jc w:val="both"/>
    </w:pPr>
  </w:style>
  <w:style w:type="paragraph" w:customStyle="1" w:styleId="6393A520B570418B906D77C826311CC2">
    <w:name w:val="6393A520B570418B906D77C826311CC2"/>
    <w:rsid w:val="002A15EB"/>
    <w:pPr>
      <w:widowControl w:val="0"/>
      <w:jc w:val="both"/>
    </w:pPr>
  </w:style>
  <w:style w:type="paragraph" w:customStyle="1" w:styleId="0E1B01E10F204876AC0674435950DAB3">
    <w:name w:val="0E1B01E10F204876AC0674435950DAB3"/>
    <w:rsid w:val="002A15EB"/>
    <w:pPr>
      <w:widowControl w:val="0"/>
      <w:jc w:val="both"/>
    </w:pPr>
  </w:style>
  <w:style w:type="paragraph" w:customStyle="1" w:styleId="8ABE462221DB440593345F15F0FEC473">
    <w:name w:val="8ABE462221DB440593345F15F0FEC473"/>
    <w:rsid w:val="002A15EB"/>
    <w:pPr>
      <w:widowControl w:val="0"/>
      <w:jc w:val="both"/>
    </w:pPr>
  </w:style>
  <w:style w:type="paragraph" w:customStyle="1" w:styleId="88569C8C3D7F4CDDB874D56BE5619361">
    <w:name w:val="88569C8C3D7F4CDDB874D56BE5619361"/>
    <w:rsid w:val="002A15EB"/>
    <w:pPr>
      <w:widowControl w:val="0"/>
      <w:jc w:val="both"/>
    </w:pPr>
  </w:style>
  <w:style w:type="paragraph" w:customStyle="1" w:styleId="68D451CCC0FA40869644510155CC3792">
    <w:name w:val="68D451CCC0FA40869644510155CC3792"/>
    <w:rsid w:val="002A15EB"/>
    <w:pPr>
      <w:widowControl w:val="0"/>
      <w:jc w:val="both"/>
    </w:pPr>
  </w:style>
  <w:style w:type="paragraph" w:customStyle="1" w:styleId="B659F3EA8E7F4BC49A53514048246D1E">
    <w:name w:val="B659F3EA8E7F4BC49A53514048246D1E"/>
    <w:rsid w:val="002A15EB"/>
    <w:pPr>
      <w:widowControl w:val="0"/>
      <w:jc w:val="both"/>
    </w:pPr>
  </w:style>
  <w:style w:type="paragraph" w:customStyle="1" w:styleId="67B170E844B64565A973EA106E537AB5">
    <w:name w:val="67B170E844B64565A973EA106E537AB5"/>
    <w:rsid w:val="002A15EB"/>
    <w:pPr>
      <w:widowControl w:val="0"/>
      <w:jc w:val="both"/>
    </w:pPr>
  </w:style>
  <w:style w:type="paragraph" w:customStyle="1" w:styleId="BD57B0966DF040728375A9FCE2B96440">
    <w:name w:val="BD57B0966DF040728375A9FCE2B96440"/>
    <w:rsid w:val="002A15EB"/>
    <w:pPr>
      <w:widowControl w:val="0"/>
      <w:jc w:val="both"/>
    </w:pPr>
  </w:style>
  <w:style w:type="paragraph" w:customStyle="1" w:styleId="AD906EF9E7324FD09CE7D3308A5808A8">
    <w:name w:val="AD906EF9E7324FD09CE7D3308A5808A8"/>
    <w:rsid w:val="002A15EB"/>
    <w:pPr>
      <w:widowControl w:val="0"/>
      <w:jc w:val="both"/>
    </w:pPr>
  </w:style>
  <w:style w:type="paragraph" w:customStyle="1" w:styleId="7B975DFF8F1D4010A738B5F2A4C0A4A5">
    <w:name w:val="7B975DFF8F1D4010A738B5F2A4C0A4A5"/>
    <w:rsid w:val="008D286D"/>
    <w:pPr>
      <w:widowControl w:val="0"/>
      <w:jc w:val="both"/>
    </w:pPr>
  </w:style>
  <w:style w:type="paragraph" w:customStyle="1" w:styleId="37EC3982175140F6AC7D9D61E4DD119A">
    <w:name w:val="37EC3982175140F6AC7D9D61E4DD119A"/>
    <w:rsid w:val="008D286D"/>
    <w:pPr>
      <w:widowControl w:val="0"/>
      <w:jc w:val="both"/>
    </w:pPr>
  </w:style>
  <w:style w:type="paragraph" w:customStyle="1" w:styleId="55E72EEA29BA499984F165CD7A4AFA52">
    <w:name w:val="55E72EEA29BA499984F165CD7A4AFA52"/>
    <w:rsid w:val="008D286D"/>
    <w:pPr>
      <w:widowControl w:val="0"/>
      <w:jc w:val="both"/>
    </w:pPr>
  </w:style>
  <w:style w:type="paragraph" w:customStyle="1" w:styleId="77301D4DEC514938BAF59D2B20A7E894">
    <w:name w:val="77301D4DEC514938BAF59D2B20A7E894"/>
    <w:rsid w:val="008D286D"/>
    <w:pPr>
      <w:widowControl w:val="0"/>
      <w:jc w:val="both"/>
    </w:pPr>
  </w:style>
  <w:style w:type="paragraph" w:customStyle="1" w:styleId="026E9658E31348C88C72BA6B3E577B46">
    <w:name w:val="026E9658E31348C88C72BA6B3E577B46"/>
    <w:rsid w:val="00A23A84"/>
    <w:pPr>
      <w:widowControl w:val="0"/>
      <w:jc w:val="both"/>
    </w:pPr>
  </w:style>
  <w:style w:type="paragraph" w:customStyle="1" w:styleId="40052CA6122B4F06B32168E59D5AE201">
    <w:name w:val="40052CA6122B4F06B32168E59D5AE201"/>
    <w:rsid w:val="00A23A84"/>
    <w:pPr>
      <w:widowControl w:val="0"/>
      <w:jc w:val="both"/>
    </w:pPr>
  </w:style>
  <w:style w:type="paragraph" w:customStyle="1" w:styleId="8F06E27C27E34F8BA4217E0C9C232BA7">
    <w:name w:val="8F06E27C27E34F8BA4217E0C9C232BA7"/>
    <w:rsid w:val="00A23A84"/>
    <w:pPr>
      <w:widowControl w:val="0"/>
      <w:jc w:val="both"/>
    </w:pPr>
  </w:style>
  <w:style w:type="paragraph" w:customStyle="1" w:styleId="DBCA56C9D53B48E1A330B10D52452D3A">
    <w:name w:val="DBCA56C9D53B48E1A330B10D52452D3A"/>
    <w:rsid w:val="00A23A84"/>
    <w:pPr>
      <w:widowControl w:val="0"/>
      <w:jc w:val="both"/>
    </w:pPr>
  </w:style>
  <w:style w:type="paragraph" w:customStyle="1" w:styleId="87DAD8F5AFB74B2BB70612828B394FA9">
    <w:name w:val="87DAD8F5AFB74B2BB70612828B394FA9"/>
    <w:rsid w:val="00A23A84"/>
    <w:pPr>
      <w:widowControl w:val="0"/>
      <w:jc w:val="both"/>
    </w:pPr>
  </w:style>
  <w:style w:type="paragraph" w:customStyle="1" w:styleId="E6F6BBFBC6A94B9FB40497D3AA0C6BC1">
    <w:name w:val="E6F6BBFBC6A94B9FB40497D3AA0C6BC1"/>
    <w:rsid w:val="00A23A84"/>
    <w:pPr>
      <w:widowControl w:val="0"/>
      <w:jc w:val="both"/>
    </w:pPr>
  </w:style>
  <w:style w:type="paragraph" w:customStyle="1" w:styleId="D0DCD4EA6D8C4D8A9ECA4A6D328DCF10">
    <w:name w:val="D0DCD4EA6D8C4D8A9ECA4A6D328DCF10"/>
    <w:rsid w:val="00A23A84"/>
    <w:pPr>
      <w:widowControl w:val="0"/>
      <w:jc w:val="both"/>
    </w:pPr>
  </w:style>
  <w:style w:type="paragraph" w:customStyle="1" w:styleId="C76D5E48363C4238B9D4414690A829D9">
    <w:name w:val="C76D5E48363C4238B9D4414690A829D9"/>
    <w:rsid w:val="00A23A84"/>
    <w:pPr>
      <w:widowControl w:val="0"/>
      <w:jc w:val="both"/>
    </w:pPr>
  </w:style>
  <w:style w:type="paragraph" w:customStyle="1" w:styleId="1F13BB67092F4B08827ACFA7FB47DAEF">
    <w:name w:val="1F13BB67092F4B08827ACFA7FB47DAEF"/>
    <w:rsid w:val="00A23A84"/>
    <w:pPr>
      <w:widowControl w:val="0"/>
      <w:jc w:val="both"/>
    </w:pPr>
  </w:style>
  <w:style w:type="paragraph" w:customStyle="1" w:styleId="62A5207FEEC94F049DEE21119EFB3FD8">
    <w:name w:val="62A5207FEEC94F049DEE21119EFB3FD8"/>
    <w:rsid w:val="00A23A84"/>
    <w:pPr>
      <w:widowControl w:val="0"/>
      <w:jc w:val="both"/>
    </w:pPr>
  </w:style>
  <w:style w:type="paragraph" w:customStyle="1" w:styleId="6355A8B951FB4DE69AB663FA254E1052">
    <w:name w:val="6355A8B951FB4DE69AB663FA254E1052"/>
    <w:rsid w:val="00A23A84"/>
    <w:pPr>
      <w:widowControl w:val="0"/>
      <w:jc w:val="both"/>
    </w:pPr>
  </w:style>
  <w:style w:type="paragraph" w:customStyle="1" w:styleId="A1FB97C48F674EB7B3D9437F7A0EC3A4">
    <w:name w:val="A1FB97C48F674EB7B3D9437F7A0EC3A4"/>
    <w:rsid w:val="00A23A84"/>
    <w:pPr>
      <w:widowControl w:val="0"/>
      <w:jc w:val="both"/>
    </w:pPr>
  </w:style>
  <w:style w:type="paragraph" w:customStyle="1" w:styleId="0E5C5E1AA4144C73A5E6595DBE5D86DE">
    <w:name w:val="0E5C5E1AA4144C73A5E6595DBE5D86DE"/>
    <w:rsid w:val="00A23A84"/>
    <w:pPr>
      <w:widowControl w:val="0"/>
      <w:jc w:val="both"/>
    </w:pPr>
  </w:style>
  <w:style w:type="paragraph" w:customStyle="1" w:styleId="7E81F5524F174BFA91DEEE3159A5D914">
    <w:name w:val="7E81F5524F174BFA91DEEE3159A5D914"/>
    <w:rsid w:val="00A23A84"/>
    <w:pPr>
      <w:widowControl w:val="0"/>
      <w:jc w:val="both"/>
    </w:pPr>
  </w:style>
  <w:style w:type="paragraph" w:customStyle="1" w:styleId="2168DC0A59D64618B0DAF481FAD8A59D">
    <w:name w:val="2168DC0A59D64618B0DAF481FAD8A59D"/>
    <w:rsid w:val="00A23A84"/>
    <w:pPr>
      <w:widowControl w:val="0"/>
      <w:jc w:val="both"/>
    </w:pPr>
  </w:style>
  <w:style w:type="paragraph" w:customStyle="1" w:styleId="123653516BA54AC0A68068BF719D1ECA">
    <w:name w:val="123653516BA54AC0A68068BF719D1ECA"/>
    <w:rsid w:val="00A23A84"/>
    <w:pPr>
      <w:widowControl w:val="0"/>
      <w:jc w:val="both"/>
    </w:pPr>
  </w:style>
  <w:style w:type="paragraph" w:customStyle="1" w:styleId="0899F246E4914724BDEAAA1B46C412DF">
    <w:name w:val="0899F246E4914724BDEAAA1B46C412DF"/>
    <w:rsid w:val="008C4D2D"/>
    <w:pPr>
      <w:widowControl w:val="0"/>
      <w:jc w:val="both"/>
    </w:pPr>
  </w:style>
  <w:style w:type="paragraph" w:customStyle="1" w:styleId="81646A3636B4465DB6582601F2F25A15">
    <w:name w:val="81646A3636B4465DB6582601F2F25A15"/>
    <w:rsid w:val="008C4D2D"/>
    <w:pPr>
      <w:widowControl w:val="0"/>
      <w:jc w:val="both"/>
    </w:pPr>
  </w:style>
  <w:style w:type="paragraph" w:customStyle="1" w:styleId="0645B1036D1544B38ADFEFFC98CD40E3">
    <w:name w:val="0645B1036D1544B38ADFEFFC98CD40E3"/>
    <w:rsid w:val="008C4D2D"/>
    <w:pPr>
      <w:widowControl w:val="0"/>
      <w:jc w:val="both"/>
    </w:pPr>
  </w:style>
  <w:style w:type="paragraph" w:customStyle="1" w:styleId="590C7DFF61B744A8BD358455617F6341">
    <w:name w:val="590C7DFF61B744A8BD358455617F6341"/>
    <w:rsid w:val="008C4D2D"/>
    <w:pPr>
      <w:widowControl w:val="0"/>
      <w:jc w:val="both"/>
    </w:pPr>
  </w:style>
  <w:style w:type="paragraph" w:customStyle="1" w:styleId="E65BCC10A7C84119B36FED9E6A25A166">
    <w:name w:val="E65BCC10A7C84119B36FED9E6A25A166"/>
    <w:rsid w:val="00477B55"/>
    <w:pPr>
      <w:widowControl w:val="0"/>
      <w:jc w:val="both"/>
    </w:pPr>
  </w:style>
  <w:style w:type="paragraph" w:customStyle="1" w:styleId="FC44866695F144A084C9028FF5F9522F">
    <w:name w:val="FC44866695F144A084C9028FF5F9522F"/>
    <w:rsid w:val="00477B55"/>
    <w:pPr>
      <w:widowControl w:val="0"/>
      <w:jc w:val="both"/>
    </w:pPr>
  </w:style>
  <w:style w:type="paragraph" w:customStyle="1" w:styleId="520D62EF8FB8483FB2358E524DEFA3E7">
    <w:name w:val="520D62EF8FB8483FB2358E524DEFA3E7"/>
    <w:rsid w:val="00477B55"/>
    <w:pPr>
      <w:widowControl w:val="0"/>
      <w:jc w:val="both"/>
    </w:pPr>
  </w:style>
  <w:style w:type="paragraph" w:customStyle="1" w:styleId="967CD1FB6E41448BBAAE0697A9349178">
    <w:name w:val="967CD1FB6E41448BBAAE0697A9349178"/>
    <w:rsid w:val="00477B55"/>
    <w:pPr>
      <w:widowControl w:val="0"/>
      <w:jc w:val="both"/>
    </w:pPr>
  </w:style>
  <w:style w:type="paragraph" w:customStyle="1" w:styleId="75992621167240839A4609747A055EF6">
    <w:name w:val="75992621167240839A4609747A055EF6"/>
    <w:rsid w:val="00477B55"/>
    <w:pPr>
      <w:widowControl w:val="0"/>
      <w:jc w:val="both"/>
    </w:pPr>
  </w:style>
  <w:style w:type="paragraph" w:customStyle="1" w:styleId="7ED83ED3BF0642C1924A697B0406FA65">
    <w:name w:val="7ED83ED3BF0642C1924A697B0406FA65"/>
    <w:rsid w:val="00477B55"/>
    <w:pPr>
      <w:widowControl w:val="0"/>
      <w:jc w:val="both"/>
    </w:pPr>
  </w:style>
  <w:style w:type="paragraph" w:customStyle="1" w:styleId="0D979275284345CE9C80619756B26C25">
    <w:name w:val="0D979275284345CE9C80619756B26C25"/>
    <w:rsid w:val="00477B55"/>
    <w:pPr>
      <w:widowControl w:val="0"/>
      <w:jc w:val="both"/>
    </w:pPr>
  </w:style>
  <w:style w:type="paragraph" w:customStyle="1" w:styleId="A14FDFA51EBF48B980A8CF8F1DED961F">
    <w:name w:val="A14FDFA51EBF48B980A8CF8F1DED961F"/>
    <w:rsid w:val="00477B55"/>
    <w:pPr>
      <w:widowControl w:val="0"/>
      <w:jc w:val="both"/>
    </w:pPr>
  </w:style>
  <w:style w:type="paragraph" w:customStyle="1" w:styleId="6A3696A9534A48DCAE358F67B458F515">
    <w:name w:val="6A3696A9534A48DCAE358F67B458F515"/>
    <w:rsid w:val="00477B55"/>
    <w:pPr>
      <w:widowControl w:val="0"/>
      <w:jc w:val="both"/>
    </w:pPr>
  </w:style>
  <w:style w:type="paragraph" w:customStyle="1" w:styleId="936B5A78C5D74500A30B57D936EF9C40">
    <w:name w:val="936B5A78C5D74500A30B57D936EF9C40"/>
    <w:rsid w:val="00477B55"/>
    <w:pPr>
      <w:widowControl w:val="0"/>
      <w:jc w:val="both"/>
    </w:pPr>
  </w:style>
  <w:style w:type="paragraph" w:customStyle="1" w:styleId="8FCD4B1D51E14A47984135CF288A0C91">
    <w:name w:val="8FCD4B1D51E14A47984135CF288A0C91"/>
    <w:rsid w:val="00477B55"/>
    <w:pPr>
      <w:widowControl w:val="0"/>
      <w:jc w:val="both"/>
    </w:pPr>
  </w:style>
  <w:style w:type="paragraph" w:customStyle="1" w:styleId="573FF0B580C1446197F2F901B2E36219">
    <w:name w:val="573FF0B580C1446197F2F901B2E36219"/>
    <w:rsid w:val="00477B55"/>
    <w:pPr>
      <w:widowControl w:val="0"/>
      <w:jc w:val="both"/>
    </w:pPr>
  </w:style>
  <w:style w:type="paragraph" w:customStyle="1" w:styleId="721D4F5E548D4F5AB7A63DE76D3A9F24">
    <w:name w:val="721D4F5E548D4F5AB7A63DE76D3A9F24"/>
    <w:rsid w:val="00477B55"/>
    <w:pPr>
      <w:widowControl w:val="0"/>
      <w:jc w:val="both"/>
    </w:pPr>
  </w:style>
  <w:style w:type="paragraph" w:customStyle="1" w:styleId="33E27D95CC454D7E810BD52681754325">
    <w:name w:val="33E27D95CC454D7E810BD52681754325"/>
    <w:rsid w:val="00477B55"/>
    <w:pPr>
      <w:widowControl w:val="0"/>
      <w:jc w:val="both"/>
    </w:pPr>
  </w:style>
  <w:style w:type="paragraph" w:customStyle="1" w:styleId="D1187DB2FF4D4A7A85DE4234CC68A054">
    <w:name w:val="D1187DB2FF4D4A7A85DE4234CC68A054"/>
    <w:rsid w:val="00477B55"/>
    <w:pPr>
      <w:widowControl w:val="0"/>
      <w:jc w:val="both"/>
    </w:pPr>
  </w:style>
  <w:style w:type="paragraph" w:customStyle="1" w:styleId="AD53E4FC57564793B9AC93ABA423E1F3">
    <w:name w:val="AD53E4FC57564793B9AC93ABA423E1F3"/>
    <w:rsid w:val="00477B55"/>
    <w:pPr>
      <w:widowControl w:val="0"/>
      <w:jc w:val="both"/>
    </w:pPr>
  </w:style>
  <w:style w:type="paragraph" w:customStyle="1" w:styleId="0E776F3990EB46279360DBAB013BDDD7">
    <w:name w:val="0E776F3990EB46279360DBAB013BDDD7"/>
    <w:rsid w:val="00477B55"/>
    <w:pPr>
      <w:widowControl w:val="0"/>
      <w:jc w:val="both"/>
    </w:pPr>
  </w:style>
  <w:style w:type="paragraph" w:customStyle="1" w:styleId="C2CC14D7330E41B6BDB5B480CE653208">
    <w:name w:val="C2CC14D7330E41B6BDB5B480CE653208"/>
    <w:rsid w:val="00477B55"/>
    <w:pPr>
      <w:widowControl w:val="0"/>
      <w:jc w:val="both"/>
    </w:pPr>
  </w:style>
  <w:style w:type="paragraph" w:customStyle="1" w:styleId="C2154807A90246CBB4ABD72CD95DB440">
    <w:name w:val="C2154807A90246CBB4ABD72CD95DB440"/>
    <w:rsid w:val="00477B55"/>
    <w:pPr>
      <w:widowControl w:val="0"/>
      <w:jc w:val="both"/>
    </w:pPr>
  </w:style>
  <w:style w:type="paragraph" w:customStyle="1" w:styleId="663B9D8E01AD42078864AA1EAB44C9A4">
    <w:name w:val="663B9D8E01AD42078864AA1EAB44C9A4"/>
    <w:rsid w:val="00477B55"/>
    <w:pPr>
      <w:widowControl w:val="0"/>
      <w:jc w:val="both"/>
    </w:pPr>
  </w:style>
  <w:style w:type="paragraph" w:customStyle="1" w:styleId="9E2D0314FA07467888365508023B7538">
    <w:name w:val="9E2D0314FA07467888365508023B7538"/>
    <w:rsid w:val="00477B55"/>
    <w:pPr>
      <w:widowControl w:val="0"/>
      <w:jc w:val="both"/>
    </w:pPr>
  </w:style>
  <w:style w:type="paragraph" w:customStyle="1" w:styleId="359FFDC38EF340F5A1C2B949E712E031">
    <w:name w:val="359FFDC38EF340F5A1C2B949E712E031"/>
    <w:rsid w:val="00477B55"/>
    <w:pPr>
      <w:widowControl w:val="0"/>
      <w:jc w:val="both"/>
    </w:pPr>
  </w:style>
  <w:style w:type="paragraph" w:customStyle="1" w:styleId="73F1EEFA672543CF9685286BE0687601">
    <w:name w:val="73F1EEFA672543CF9685286BE0687601"/>
    <w:rsid w:val="00477B55"/>
    <w:pPr>
      <w:widowControl w:val="0"/>
      <w:jc w:val="both"/>
    </w:pPr>
  </w:style>
  <w:style w:type="paragraph" w:customStyle="1" w:styleId="98179FE4DE8B4E4AA9F3EFE5C662A142">
    <w:name w:val="98179FE4DE8B4E4AA9F3EFE5C662A142"/>
    <w:rsid w:val="00477B55"/>
    <w:pPr>
      <w:widowControl w:val="0"/>
      <w:jc w:val="both"/>
    </w:pPr>
  </w:style>
  <w:style w:type="paragraph" w:customStyle="1" w:styleId="D79E710A017C43D4943708B9044E4F7A">
    <w:name w:val="D79E710A017C43D4943708B9044E4F7A"/>
    <w:rsid w:val="00477B55"/>
    <w:pPr>
      <w:widowControl w:val="0"/>
      <w:jc w:val="both"/>
    </w:pPr>
  </w:style>
  <w:style w:type="paragraph" w:customStyle="1" w:styleId="1885D62192044E1280EB819924A7A925">
    <w:name w:val="1885D62192044E1280EB819924A7A925"/>
    <w:rsid w:val="00477B55"/>
    <w:pPr>
      <w:widowControl w:val="0"/>
      <w:jc w:val="both"/>
    </w:pPr>
  </w:style>
  <w:style w:type="paragraph" w:customStyle="1" w:styleId="519FCC89D2F34C89B923986DDC190F4C">
    <w:name w:val="519FCC89D2F34C89B923986DDC190F4C"/>
    <w:rsid w:val="00477B55"/>
    <w:pPr>
      <w:widowControl w:val="0"/>
      <w:jc w:val="both"/>
    </w:pPr>
  </w:style>
  <w:style w:type="paragraph" w:customStyle="1" w:styleId="9CFE8A4CBDE64372A338A224B07630D0">
    <w:name w:val="9CFE8A4CBDE64372A338A224B07630D0"/>
    <w:rsid w:val="00477B55"/>
    <w:pPr>
      <w:widowControl w:val="0"/>
      <w:jc w:val="both"/>
    </w:pPr>
  </w:style>
  <w:style w:type="paragraph" w:customStyle="1" w:styleId="F93D2CD5B9254592907355102015FCCC">
    <w:name w:val="F93D2CD5B9254592907355102015FCCC"/>
    <w:rsid w:val="00477B55"/>
    <w:pPr>
      <w:widowControl w:val="0"/>
      <w:jc w:val="both"/>
    </w:pPr>
  </w:style>
  <w:style w:type="paragraph" w:customStyle="1" w:styleId="BD79BDBD318A4135A1EF51753078839D">
    <w:name w:val="BD79BDBD318A4135A1EF51753078839D"/>
    <w:rsid w:val="00477B55"/>
    <w:pPr>
      <w:widowControl w:val="0"/>
      <w:jc w:val="both"/>
    </w:pPr>
  </w:style>
  <w:style w:type="paragraph" w:customStyle="1" w:styleId="660165F4554149AC8C1EAD5450AAAF5A">
    <w:name w:val="660165F4554149AC8C1EAD5450AAAF5A"/>
    <w:rsid w:val="00477B55"/>
    <w:pPr>
      <w:widowControl w:val="0"/>
      <w:jc w:val="both"/>
    </w:pPr>
  </w:style>
  <w:style w:type="paragraph" w:customStyle="1" w:styleId="4D0A812D84E44706A91898CBE2F65F99">
    <w:name w:val="4D0A812D84E44706A91898CBE2F65F99"/>
    <w:rsid w:val="00477B55"/>
    <w:pPr>
      <w:widowControl w:val="0"/>
      <w:jc w:val="both"/>
    </w:pPr>
  </w:style>
  <w:style w:type="paragraph" w:customStyle="1" w:styleId="36B9AB9A71BE45B9B91A017573CE4A4F">
    <w:name w:val="36B9AB9A71BE45B9B91A017573CE4A4F"/>
    <w:rsid w:val="00477B55"/>
    <w:pPr>
      <w:widowControl w:val="0"/>
      <w:jc w:val="both"/>
    </w:pPr>
  </w:style>
  <w:style w:type="paragraph" w:customStyle="1" w:styleId="2BB075BC4458408DA127F828353D3BD9">
    <w:name w:val="2BB075BC4458408DA127F828353D3BD9"/>
    <w:rsid w:val="00477B55"/>
    <w:pPr>
      <w:widowControl w:val="0"/>
      <w:jc w:val="both"/>
    </w:pPr>
  </w:style>
  <w:style w:type="paragraph" w:customStyle="1" w:styleId="B548E83C9171406FBD8E76FB78D629C8">
    <w:name w:val="B548E83C9171406FBD8E76FB78D629C8"/>
    <w:rsid w:val="00477B55"/>
    <w:pPr>
      <w:widowControl w:val="0"/>
      <w:jc w:val="both"/>
    </w:pPr>
  </w:style>
  <w:style w:type="paragraph" w:customStyle="1" w:styleId="81B8B0D8843F44D1B1CB6226DE96AD0F">
    <w:name w:val="81B8B0D8843F44D1B1CB6226DE96AD0F"/>
    <w:rsid w:val="00477B55"/>
    <w:pPr>
      <w:widowControl w:val="0"/>
      <w:jc w:val="both"/>
    </w:pPr>
  </w:style>
  <w:style w:type="paragraph" w:customStyle="1" w:styleId="A1E1FE06F14345939E5D3D16F97B6EE6">
    <w:name w:val="A1E1FE06F14345939E5D3D16F97B6EE6"/>
    <w:rsid w:val="00477B55"/>
    <w:pPr>
      <w:widowControl w:val="0"/>
      <w:jc w:val="both"/>
    </w:pPr>
  </w:style>
  <w:style w:type="paragraph" w:customStyle="1" w:styleId="AA703489668E4E71B5CF87F5ECF4B230">
    <w:name w:val="AA703489668E4E71B5CF87F5ECF4B230"/>
    <w:rsid w:val="00477B55"/>
    <w:pPr>
      <w:widowControl w:val="0"/>
      <w:jc w:val="both"/>
    </w:pPr>
  </w:style>
  <w:style w:type="paragraph" w:customStyle="1" w:styleId="4BA4F74F1ACE41888F715B5AC13C8E12">
    <w:name w:val="4BA4F74F1ACE41888F715B5AC13C8E12"/>
    <w:rsid w:val="00477B55"/>
    <w:pPr>
      <w:widowControl w:val="0"/>
      <w:jc w:val="both"/>
    </w:pPr>
  </w:style>
  <w:style w:type="paragraph" w:customStyle="1" w:styleId="2E4760FE72374D318198E57F66696FB36">
    <w:name w:val="2E4760FE72374D318198E57F66696FB36"/>
    <w:rsid w:val="001D259A"/>
    <w:pPr>
      <w:topLinePunct/>
      <w:adjustRightInd w:val="0"/>
      <w:snapToGrid w:val="0"/>
      <w:spacing w:before="160" w:after="160" w:line="240" w:lineRule="atLeast"/>
      <w:ind w:left="567"/>
    </w:pPr>
    <w:rPr>
      <w:rFonts w:ascii="Calibri" w:eastAsia="华文细黑" w:hAnsi="Calibri" w:cs="Arial"/>
      <w:sz w:val="24"/>
      <w:szCs w:val="21"/>
    </w:rPr>
  </w:style>
  <w:style w:type="paragraph" w:customStyle="1" w:styleId="C2249B87DA734CDA9C97F89B82002A7D5">
    <w:name w:val="C2249B87DA734CDA9C97F89B82002A7D5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7301D4DEC514938BAF59D2B20A7E8941">
    <w:name w:val="77301D4DEC514938BAF59D2B20A7E894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06E27C27E34F8BA4217E0C9C232BA71">
    <w:name w:val="8F06E27C27E34F8BA4217E0C9C232BA71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5E13CF10A642446698005112DFB458C25">
    <w:name w:val="5E13CF10A642446698005112DFB458C25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BCA56C9D53B48E1A330B10D52452D3A1">
    <w:name w:val="DBCA56C9D53B48E1A330B10D52452D3A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F24208B86344050A0A11FD61AC90C785">
    <w:name w:val="9F24208B86344050A0A11FD61AC90C785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76D5E48363C4238B9D4414690A829D91">
    <w:name w:val="C76D5E48363C4238B9D4414690A829D9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1FB97C48F674EB7B3D9437F7A0EC3A41">
    <w:name w:val="A1FB97C48F674EB7B3D9437F7A0EC3A41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D022A96381394F0F99116D42942CA8211">
    <w:name w:val="D022A96381394F0F99116D42942CA821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CC75DFA22CC453981445C86002A1E611">
    <w:name w:val="8CC75DFA22CC453981445C86002A1E61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CF0D2C0A20C48EFB72E30174F094EEF1">
    <w:name w:val="1CF0D2C0A20C48EFB72E30174F094EEF1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7B975DFF8F1D4010A738B5F2A4C0A4A51">
    <w:name w:val="7B975DFF8F1D4010A738B5F2A4C0A4A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23653516BA54AC0A68068BF719D1ECA1">
    <w:name w:val="123653516BA54AC0A68068BF719D1ECA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168DC0A59D64618B0DAF481FAD8A59D1">
    <w:name w:val="2168DC0A59D64618B0DAF481FAD8A59D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65BCC10A7C84119B36FED9E6A25A1661">
    <w:name w:val="E65BCC10A7C84119B36FED9E6A25A166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C44866695F144A084C9028FF5F9522F1">
    <w:name w:val="FC44866695F144A084C9028FF5F9522F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20D62EF8FB8483FB2358E524DEFA3E71">
    <w:name w:val="520D62EF8FB8483FB2358E524DEFA3E7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5992621167240839A4609747A055EF61">
    <w:name w:val="75992621167240839A4609747A055EF6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ED83ED3BF0642C1924A697B0406FA651">
    <w:name w:val="7ED83ED3BF0642C1924A697B0406FA6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D979275284345CE9C80619756B26C251">
    <w:name w:val="0D979275284345CE9C80619756B26C2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A3696A9534A48DCAE358F67B458F5151">
    <w:name w:val="6A3696A9534A48DCAE358F67B458F51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36B5A78C5D74500A30B57D936EF9C401">
    <w:name w:val="936B5A78C5D74500A30B57D936EF9C40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CD4B1D51E14A47984135CF288A0C911">
    <w:name w:val="8FCD4B1D51E14A47984135CF288A0C91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21D4F5E548D4F5AB7A63DE76D3A9F241">
    <w:name w:val="721D4F5E548D4F5AB7A63DE76D3A9F24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3E27D95CC454D7E810BD526817543251">
    <w:name w:val="33E27D95CC454D7E810BD5268175432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1187DB2FF4D4A7A85DE4234CC68A0541">
    <w:name w:val="D1187DB2FF4D4A7A85DE4234CC68A054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E776F3990EB46279360DBAB013BDDD71">
    <w:name w:val="0E776F3990EB46279360DBAB013BDDD7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2CC14D7330E41B6BDB5B480CE6532081">
    <w:name w:val="C2CC14D7330E41B6BDB5B480CE65320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2154807A90246CBB4ABD72CD95DB4401">
    <w:name w:val="C2154807A90246CBB4ABD72CD95DB440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E2D0314FA07467888365508023B75381">
    <w:name w:val="9E2D0314FA07467888365508023B753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59FFDC38EF340F5A1C2B949E712E0311">
    <w:name w:val="359FFDC38EF340F5A1C2B949E712E031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3F1EEFA672543CF9685286BE06876011">
    <w:name w:val="73F1EEFA672543CF9685286BE0687601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79E710A017C43D4943708B9044E4F7A1">
    <w:name w:val="D79E710A017C43D4943708B9044E4F7A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885D62192044E1280EB819924A7A9251">
    <w:name w:val="1885D62192044E1280EB819924A7A92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19FCC89D2F34C89B923986DDC190F4C1">
    <w:name w:val="519FCC89D2F34C89B923986DDC190F4C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93D2CD5B9254592907355102015FCCC1">
    <w:name w:val="F93D2CD5B9254592907355102015FCCC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D79BDBD318A4135A1EF51753078839D1">
    <w:name w:val="BD79BDBD318A4135A1EF51753078839D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60165F4554149AC8C1EAD5450AAAF5A1">
    <w:name w:val="660165F4554149AC8C1EAD5450AAAF5A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B9AB9A71BE45B9B91A017573CE4A4F1">
    <w:name w:val="36B9AB9A71BE45B9B91A017573CE4A4F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BB075BC4458408DA127F828353D3BD91">
    <w:name w:val="2BB075BC4458408DA127F828353D3BD9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548E83C9171406FBD8E76FB78D629C81">
    <w:name w:val="B548E83C9171406FBD8E76FB78D629C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1E1FE06F14345939E5D3D16F97B6EE61">
    <w:name w:val="A1E1FE06F14345939E5D3D16F97B6EE6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A703489668E4E71B5CF87F5ECF4B2301">
    <w:name w:val="AA703489668E4E71B5CF87F5ECF4B230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4BA4F74F1ACE41888F715B5AC13C8E121">
    <w:name w:val="4BA4F74F1ACE41888F715B5AC13C8E12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1B8B0D8843F44D1B1CB6226DE96AD0F1">
    <w:name w:val="81B8B0D8843F44D1B1CB6226DE96AD0F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D7CECE473B0453DA6EDE4BEDA91C0071">
    <w:name w:val="ED7CECE473B0453DA6EDE4BEDA91C007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40A4B8320F774A14AFCBF6629DD42A971">
    <w:name w:val="40A4B8320F774A14AFCBF6629DD42A97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AA790C5B6D407FB1691E8F2FE8C0101">
    <w:name w:val="36AA790C5B6D407FB1691E8F2FE8C010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952FD17B9CC420E9829804BE77035FE1">
    <w:name w:val="C952FD17B9CC420E9829804BE77035FE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4F3BA03E1FC4454BA37E3DC477632661">
    <w:name w:val="C4F3BA03E1FC4454BA37E3DC47763266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FA9B2E84A7C4315A30D94A1111766A81">
    <w:name w:val="6FA9B2E84A7C4315A30D94A1111766A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713C79CF4834126A0F59879DC9726E61">
    <w:name w:val="0713C79CF4834126A0F59879DC9726E6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C17269D09734F6B874A0746671865F21">
    <w:name w:val="FC17269D09734F6B874A0746671865F2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4553AAADB234671BAAC8208D6ACBAA81">
    <w:name w:val="94553AAADB234671BAAC8208D6ACBAA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FB883DE7E844D9698D498AF0FD56F461">
    <w:name w:val="FFB883DE7E844D9698D498AF0FD56F46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A84D97D9DA46778504CAC7CC72DB9B1">
    <w:name w:val="36A84D97D9DA46778504CAC7CC72DB9B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2EF135680774F7B908AD7E11C3A71081">
    <w:name w:val="D2EF135680774F7B908AD7E11C3A710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3D0BCA97DFE454CBBB75DF22DB572F91">
    <w:name w:val="D3D0BCA97DFE454CBBB75DF22DB572F9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727A644A0324568B74002D8758846AE1">
    <w:name w:val="6727A644A0324568B74002D8758846AE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EDC81D5957143D8BF2D1D52C3302D8C1">
    <w:name w:val="6EDC81D5957143D8BF2D1D52C3302D8C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62F435BD5D043F3ADDD905269515B4C1">
    <w:name w:val="162F435BD5D043F3ADDD905269515B4C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62679936067447D9C89FBC1A700DD4C1">
    <w:name w:val="662679936067447D9C89FBC1A700DD4C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931969710C94A23A515BBBDA5A98A351">
    <w:name w:val="E931969710C94A23A515BBBDA5A98A3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53F2ABF1414A38AED8703AB5E16AEE1">
    <w:name w:val="8F53F2ABF1414A38AED8703AB5E16AEE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393A520B570418B906D77C826311CC21">
    <w:name w:val="6393A520B570418B906D77C826311CC2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E1B01E10F204876AC0674435950DAB31">
    <w:name w:val="0E1B01E10F204876AC0674435950DAB3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ABE462221DB440593345F15F0FEC4731">
    <w:name w:val="8ABE462221DB440593345F15F0FEC4731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B659F3EA8E7F4BC49A53514048246D1E1">
    <w:name w:val="B659F3EA8E7F4BC49A53514048246D1E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7B170E844B64565A973EA106E537AB51">
    <w:name w:val="67B170E844B64565A973EA106E537AB5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D57B0966DF040728375A9FCE2B964401">
    <w:name w:val="BD57B0966DF040728375A9FCE2B96440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D906EF9E7324FD09CE7D3308A5808A81">
    <w:name w:val="AD906EF9E7324FD09CE7D3308A5808A8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5E72EEA29BA499984F165CD7A4AFA521">
    <w:name w:val="55E72EEA29BA499984F165CD7A4AFA521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E4760FE72374D318198E57F66696FB37">
    <w:name w:val="2E4760FE72374D318198E57F66696FB37"/>
    <w:rsid w:val="001D259A"/>
    <w:pPr>
      <w:topLinePunct/>
      <w:adjustRightInd w:val="0"/>
      <w:snapToGrid w:val="0"/>
      <w:spacing w:before="160" w:after="160" w:line="240" w:lineRule="atLeast"/>
      <w:ind w:left="567"/>
    </w:pPr>
    <w:rPr>
      <w:rFonts w:ascii="Calibri" w:eastAsia="华文细黑" w:hAnsi="Calibri" w:cs="Arial"/>
      <w:sz w:val="24"/>
      <w:szCs w:val="21"/>
    </w:rPr>
  </w:style>
  <w:style w:type="paragraph" w:customStyle="1" w:styleId="C2249B87DA734CDA9C97F89B82002A7D6">
    <w:name w:val="C2249B87DA734CDA9C97F89B82002A7D6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7301D4DEC514938BAF59D2B20A7E8942">
    <w:name w:val="77301D4DEC514938BAF59D2B20A7E894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06E27C27E34F8BA4217E0C9C232BA72">
    <w:name w:val="8F06E27C27E34F8BA4217E0C9C232BA72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5E13CF10A642446698005112DFB458C26">
    <w:name w:val="5E13CF10A642446698005112DFB458C26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BCA56C9D53B48E1A330B10D52452D3A2">
    <w:name w:val="DBCA56C9D53B48E1A330B10D52452D3A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F24208B86344050A0A11FD61AC90C786">
    <w:name w:val="9F24208B86344050A0A11FD61AC90C786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76D5E48363C4238B9D4414690A829D92">
    <w:name w:val="C76D5E48363C4238B9D4414690A829D9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1FB97C48F674EB7B3D9437F7A0EC3A42">
    <w:name w:val="A1FB97C48F674EB7B3D9437F7A0EC3A42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D022A96381394F0F99116D42942CA8212">
    <w:name w:val="D022A96381394F0F99116D42942CA821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CC75DFA22CC453981445C86002A1E612">
    <w:name w:val="8CC75DFA22CC453981445C86002A1E61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CF0D2C0A20C48EFB72E30174F094EEF2">
    <w:name w:val="1CF0D2C0A20C48EFB72E30174F094EEF2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7B975DFF8F1D4010A738B5F2A4C0A4A52">
    <w:name w:val="7B975DFF8F1D4010A738B5F2A4C0A4A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23653516BA54AC0A68068BF719D1ECA2">
    <w:name w:val="123653516BA54AC0A68068BF719D1ECA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168DC0A59D64618B0DAF481FAD8A59D2">
    <w:name w:val="2168DC0A59D64618B0DAF481FAD8A59D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65BCC10A7C84119B36FED9E6A25A1662">
    <w:name w:val="E65BCC10A7C84119B36FED9E6A25A166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C44866695F144A084C9028FF5F9522F2">
    <w:name w:val="FC44866695F144A084C9028FF5F9522F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20D62EF8FB8483FB2358E524DEFA3E72">
    <w:name w:val="520D62EF8FB8483FB2358E524DEFA3E7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5992621167240839A4609747A055EF62">
    <w:name w:val="75992621167240839A4609747A055EF6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ED83ED3BF0642C1924A697B0406FA652">
    <w:name w:val="7ED83ED3BF0642C1924A697B0406FA6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D979275284345CE9C80619756B26C252">
    <w:name w:val="0D979275284345CE9C80619756B26C2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A3696A9534A48DCAE358F67B458F5152">
    <w:name w:val="6A3696A9534A48DCAE358F67B458F51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36B5A78C5D74500A30B57D936EF9C402">
    <w:name w:val="936B5A78C5D74500A30B57D936EF9C40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CD4B1D51E14A47984135CF288A0C912">
    <w:name w:val="8FCD4B1D51E14A47984135CF288A0C91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21D4F5E548D4F5AB7A63DE76D3A9F242">
    <w:name w:val="721D4F5E548D4F5AB7A63DE76D3A9F24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3E27D95CC454D7E810BD526817543252">
    <w:name w:val="33E27D95CC454D7E810BD5268175432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1187DB2FF4D4A7A85DE4234CC68A0542">
    <w:name w:val="D1187DB2FF4D4A7A85DE4234CC68A054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E776F3990EB46279360DBAB013BDDD72">
    <w:name w:val="0E776F3990EB46279360DBAB013BDDD7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2CC14D7330E41B6BDB5B480CE6532082">
    <w:name w:val="C2CC14D7330E41B6BDB5B480CE65320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2154807A90246CBB4ABD72CD95DB4402">
    <w:name w:val="C2154807A90246CBB4ABD72CD95DB440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E2D0314FA07467888365508023B75382">
    <w:name w:val="9E2D0314FA07467888365508023B753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59FFDC38EF340F5A1C2B949E712E0312">
    <w:name w:val="359FFDC38EF340F5A1C2B949E712E031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3F1EEFA672543CF9685286BE06876012">
    <w:name w:val="73F1EEFA672543CF9685286BE0687601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79E710A017C43D4943708B9044E4F7A2">
    <w:name w:val="D79E710A017C43D4943708B9044E4F7A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885D62192044E1280EB819924A7A9252">
    <w:name w:val="1885D62192044E1280EB819924A7A92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19FCC89D2F34C89B923986DDC190F4C2">
    <w:name w:val="519FCC89D2F34C89B923986DDC190F4C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93D2CD5B9254592907355102015FCCC2">
    <w:name w:val="F93D2CD5B9254592907355102015FCCC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D79BDBD318A4135A1EF51753078839D2">
    <w:name w:val="BD79BDBD318A4135A1EF51753078839D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60165F4554149AC8C1EAD5450AAAF5A2">
    <w:name w:val="660165F4554149AC8C1EAD5450AAAF5A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B9AB9A71BE45B9B91A017573CE4A4F2">
    <w:name w:val="36B9AB9A71BE45B9B91A017573CE4A4F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BB075BC4458408DA127F828353D3BD92">
    <w:name w:val="2BB075BC4458408DA127F828353D3BD9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548E83C9171406FBD8E76FB78D629C82">
    <w:name w:val="B548E83C9171406FBD8E76FB78D629C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1E1FE06F14345939E5D3D16F97B6EE62">
    <w:name w:val="A1E1FE06F14345939E5D3D16F97B6EE6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A703489668E4E71B5CF87F5ECF4B2302">
    <w:name w:val="AA703489668E4E71B5CF87F5ECF4B230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4BA4F74F1ACE41888F715B5AC13C8E122">
    <w:name w:val="4BA4F74F1ACE41888F715B5AC13C8E12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1B8B0D8843F44D1B1CB6226DE96AD0F2">
    <w:name w:val="81B8B0D8843F44D1B1CB6226DE96AD0F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D7CECE473B0453DA6EDE4BEDA91C0072">
    <w:name w:val="ED7CECE473B0453DA6EDE4BEDA91C007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40A4B8320F774A14AFCBF6629DD42A972">
    <w:name w:val="40A4B8320F774A14AFCBF6629DD42A97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AA790C5B6D407FB1691E8F2FE8C0102">
    <w:name w:val="36AA790C5B6D407FB1691E8F2FE8C010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952FD17B9CC420E9829804BE77035FE2">
    <w:name w:val="C952FD17B9CC420E9829804BE77035FE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4F3BA03E1FC4454BA37E3DC477632662">
    <w:name w:val="C4F3BA03E1FC4454BA37E3DC47763266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FA9B2E84A7C4315A30D94A1111766A82">
    <w:name w:val="6FA9B2E84A7C4315A30D94A1111766A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713C79CF4834126A0F59879DC9726E62">
    <w:name w:val="0713C79CF4834126A0F59879DC9726E6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C17269D09734F6B874A0746671865F22">
    <w:name w:val="FC17269D09734F6B874A0746671865F2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4553AAADB234671BAAC8208D6ACBAA82">
    <w:name w:val="94553AAADB234671BAAC8208D6ACBAA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FB883DE7E844D9698D498AF0FD56F462">
    <w:name w:val="FFB883DE7E844D9698D498AF0FD56F46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A84D97D9DA46778504CAC7CC72DB9B2">
    <w:name w:val="36A84D97D9DA46778504CAC7CC72DB9B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2EF135680774F7B908AD7E11C3A71082">
    <w:name w:val="D2EF135680774F7B908AD7E11C3A710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3D0BCA97DFE454CBBB75DF22DB572F92">
    <w:name w:val="D3D0BCA97DFE454CBBB75DF22DB572F9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727A644A0324568B74002D8758846AE2">
    <w:name w:val="6727A644A0324568B74002D8758846AE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EDC81D5957143D8BF2D1D52C3302D8C2">
    <w:name w:val="6EDC81D5957143D8BF2D1D52C3302D8C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62F435BD5D043F3ADDD905269515B4C2">
    <w:name w:val="162F435BD5D043F3ADDD905269515B4C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62679936067447D9C89FBC1A700DD4C2">
    <w:name w:val="662679936067447D9C89FBC1A700DD4C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931969710C94A23A515BBBDA5A98A352">
    <w:name w:val="E931969710C94A23A515BBBDA5A98A3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53F2ABF1414A38AED8703AB5E16AEE2">
    <w:name w:val="8F53F2ABF1414A38AED8703AB5E16AEE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393A520B570418B906D77C826311CC22">
    <w:name w:val="6393A520B570418B906D77C826311CC2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E1B01E10F204876AC0674435950DAB32">
    <w:name w:val="0E1B01E10F204876AC0674435950DAB3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ABE462221DB440593345F15F0FEC4732">
    <w:name w:val="8ABE462221DB440593345F15F0FEC4732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B659F3EA8E7F4BC49A53514048246D1E2">
    <w:name w:val="B659F3EA8E7F4BC49A53514048246D1E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7B170E844B64565A973EA106E537AB52">
    <w:name w:val="67B170E844B64565A973EA106E537AB5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D57B0966DF040728375A9FCE2B964402">
    <w:name w:val="BD57B0966DF040728375A9FCE2B96440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D906EF9E7324FD09CE7D3308A5808A82">
    <w:name w:val="AD906EF9E7324FD09CE7D3308A5808A8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5E72EEA29BA499984F165CD7A4AFA522">
    <w:name w:val="55E72EEA29BA499984F165CD7A4AFA522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E4760FE72374D318198E57F66696FB38">
    <w:name w:val="2E4760FE72374D318198E57F66696FB38"/>
    <w:rsid w:val="001D259A"/>
    <w:pPr>
      <w:topLinePunct/>
      <w:adjustRightInd w:val="0"/>
      <w:snapToGrid w:val="0"/>
      <w:spacing w:before="160" w:after="160" w:line="240" w:lineRule="atLeast"/>
      <w:ind w:left="567"/>
    </w:pPr>
    <w:rPr>
      <w:rFonts w:ascii="Calibri" w:eastAsia="华文细黑" w:hAnsi="Calibri" w:cs="Arial"/>
      <w:sz w:val="24"/>
      <w:szCs w:val="21"/>
    </w:rPr>
  </w:style>
  <w:style w:type="paragraph" w:customStyle="1" w:styleId="C2249B87DA734CDA9C97F89B82002A7D7">
    <w:name w:val="C2249B87DA734CDA9C97F89B82002A7D7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7301D4DEC514938BAF59D2B20A7E8943">
    <w:name w:val="77301D4DEC514938BAF59D2B20A7E894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06E27C27E34F8BA4217E0C9C232BA73">
    <w:name w:val="8F06E27C27E34F8BA4217E0C9C232BA73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5E13CF10A642446698005112DFB458C27">
    <w:name w:val="5E13CF10A642446698005112DFB458C27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BCA56C9D53B48E1A330B10D52452D3A3">
    <w:name w:val="DBCA56C9D53B48E1A330B10D52452D3A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F24208B86344050A0A11FD61AC90C787">
    <w:name w:val="9F24208B86344050A0A11FD61AC90C787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76D5E48363C4238B9D4414690A829D93">
    <w:name w:val="C76D5E48363C4238B9D4414690A829D9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1FB97C48F674EB7B3D9437F7A0EC3A43">
    <w:name w:val="A1FB97C48F674EB7B3D9437F7A0EC3A43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D022A96381394F0F99116D42942CA8213">
    <w:name w:val="D022A96381394F0F99116D42942CA821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CC75DFA22CC453981445C86002A1E613">
    <w:name w:val="8CC75DFA22CC453981445C86002A1E61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CF0D2C0A20C48EFB72E30174F094EEF3">
    <w:name w:val="1CF0D2C0A20C48EFB72E30174F094EEF3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7B975DFF8F1D4010A738B5F2A4C0A4A53">
    <w:name w:val="7B975DFF8F1D4010A738B5F2A4C0A4A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23653516BA54AC0A68068BF719D1ECA3">
    <w:name w:val="123653516BA54AC0A68068BF719D1ECA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168DC0A59D64618B0DAF481FAD8A59D3">
    <w:name w:val="2168DC0A59D64618B0DAF481FAD8A59D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65BCC10A7C84119B36FED9E6A25A1663">
    <w:name w:val="E65BCC10A7C84119B36FED9E6A25A166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C44866695F144A084C9028FF5F9522F3">
    <w:name w:val="FC44866695F144A084C9028FF5F9522F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20D62EF8FB8483FB2358E524DEFA3E73">
    <w:name w:val="520D62EF8FB8483FB2358E524DEFA3E7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5992621167240839A4609747A055EF63">
    <w:name w:val="75992621167240839A4609747A055EF6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ED83ED3BF0642C1924A697B0406FA653">
    <w:name w:val="7ED83ED3BF0642C1924A697B0406FA6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D979275284345CE9C80619756B26C253">
    <w:name w:val="0D979275284345CE9C80619756B26C2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A3696A9534A48DCAE358F67B458F5153">
    <w:name w:val="6A3696A9534A48DCAE358F67B458F51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36B5A78C5D74500A30B57D936EF9C403">
    <w:name w:val="936B5A78C5D74500A30B57D936EF9C40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CD4B1D51E14A47984135CF288A0C913">
    <w:name w:val="8FCD4B1D51E14A47984135CF288A0C91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21D4F5E548D4F5AB7A63DE76D3A9F243">
    <w:name w:val="721D4F5E548D4F5AB7A63DE76D3A9F24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3E27D95CC454D7E810BD526817543253">
    <w:name w:val="33E27D95CC454D7E810BD5268175432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1187DB2FF4D4A7A85DE4234CC68A0543">
    <w:name w:val="D1187DB2FF4D4A7A85DE4234CC68A054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E776F3990EB46279360DBAB013BDDD73">
    <w:name w:val="0E776F3990EB46279360DBAB013BDDD7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2CC14D7330E41B6BDB5B480CE6532083">
    <w:name w:val="C2CC14D7330E41B6BDB5B480CE65320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2154807A90246CBB4ABD72CD95DB4403">
    <w:name w:val="C2154807A90246CBB4ABD72CD95DB440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E2D0314FA07467888365508023B75383">
    <w:name w:val="9E2D0314FA07467888365508023B753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59FFDC38EF340F5A1C2B949E712E0313">
    <w:name w:val="359FFDC38EF340F5A1C2B949E712E031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73F1EEFA672543CF9685286BE06876013">
    <w:name w:val="73F1EEFA672543CF9685286BE0687601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79E710A017C43D4943708B9044E4F7A3">
    <w:name w:val="D79E710A017C43D4943708B9044E4F7A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885D62192044E1280EB819924A7A9253">
    <w:name w:val="1885D62192044E1280EB819924A7A92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19FCC89D2F34C89B923986DDC190F4C3">
    <w:name w:val="519FCC89D2F34C89B923986DDC190F4C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93D2CD5B9254592907355102015FCCC3">
    <w:name w:val="F93D2CD5B9254592907355102015FCCC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D79BDBD318A4135A1EF51753078839D3">
    <w:name w:val="BD79BDBD318A4135A1EF51753078839D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60165F4554149AC8C1EAD5450AAAF5A3">
    <w:name w:val="660165F4554149AC8C1EAD5450AAAF5A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B9AB9A71BE45B9B91A017573CE4A4F3">
    <w:name w:val="36B9AB9A71BE45B9B91A017573CE4A4F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2BB075BC4458408DA127F828353D3BD93">
    <w:name w:val="2BB075BC4458408DA127F828353D3BD9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548E83C9171406FBD8E76FB78D629C83">
    <w:name w:val="B548E83C9171406FBD8E76FB78D629C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1E1FE06F14345939E5D3D16F97B6EE63">
    <w:name w:val="A1E1FE06F14345939E5D3D16F97B6EE6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A703489668E4E71B5CF87F5ECF4B2303">
    <w:name w:val="AA703489668E4E71B5CF87F5ECF4B230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4BA4F74F1ACE41888F715B5AC13C8E123">
    <w:name w:val="4BA4F74F1ACE41888F715B5AC13C8E12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1B8B0D8843F44D1B1CB6226DE96AD0F3">
    <w:name w:val="81B8B0D8843F44D1B1CB6226DE96AD0F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D7CECE473B0453DA6EDE4BEDA91C0073">
    <w:name w:val="ED7CECE473B0453DA6EDE4BEDA91C007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40A4B8320F774A14AFCBF6629DD42A973">
    <w:name w:val="40A4B8320F774A14AFCBF6629DD42A97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AA790C5B6D407FB1691E8F2FE8C0103">
    <w:name w:val="36AA790C5B6D407FB1691E8F2FE8C010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952FD17B9CC420E9829804BE77035FE3">
    <w:name w:val="C952FD17B9CC420E9829804BE77035FE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C4F3BA03E1FC4454BA37E3DC477632663">
    <w:name w:val="C4F3BA03E1FC4454BA37E3DC47763266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FA9B2E84A7C4315A30D94A1111766A83">
    <w:name w:val="6FA9B2E84A7C4315A30D94A1111766A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713C79CF4834126A0F59879DC9726E63">
    <w:name w:val="0713C79CF4834126A0F59879DC9726E6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C17269D09734F6B874A0746671865F23">
    <w:name w:val="FC17269D09734F6B874A0746671865F2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94553AAADB234671BAAC8208D6ACBAA83">
    <w:name w:val="94553AAADB234671BAAC8208D6ACBAA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FB883DE7E844D9698D498AF0FD56F463">
    <w:name w:val="FFB883DE7E844D9698D498AF0FD56F46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36A84D97D9DA46778504CAC7CC72DB9B3">
    <w:name w:val="36A84D97D9DA46778504CAC7CC72DB9B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2EF135680774F7B908AD7E11C3A71083">
    <w:name w:val="D2EF135680774F7B908AD7E11C3A710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D3D0BCA97DFE454CBBB75DF22DB572F93">
    <w:name w:val="D3D0BCA97DFE454CBBB75DF22DB572F9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727A644A0324568B74002D8758846AE3">
    <w:name w:val="6727A644A0324568B74002D8758846AE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EDC81D5957143D8BF2D1D52C3302D8C3">
    <w:name w:val="6EDC81D5957143D8BF2D1D52C3302D8C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162F435BD5D043F3ADDD905269515B4C3">
    <w:name w:val="162F435BD5D043F3ADDD905269515B4C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62679936067447D9C89FBC1A700DD4C3">
    <w:name w:val="662679936067447D9C89FBC1A700DD4C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E931969710C94A23A515BBBDA5A98A353">
    <w:name w:val="E931969710C94A23A515BBBDA5A98A3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F53F2ABF1414A38AED8703AB5E16AEE3">
    <w:name w:val="8F53F2ABF1414A38AED8703AB5E16AEE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393A520B570418B906D77C826311CC23">
    <w:name w:val="6393A520B570418B906D77C826311CC2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0E1B01E10F204876AC0674435950DAB33">
    <w:name w:val="0E1B01E10F204876AC0674435950DAB3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8ABE462221DB440593345F15F0FEC4733">
    <w:name w:val="8ABE462221DB440593345F15F0FEC4733"/>
    <w:rsid w:val="001D259A"/>
    <w:pPr>
      <w:keepNext/>
      <w:widowControl w:val="0"/>
      <w:topLinePunct/>
      <w:adjustRightInd w:val="0"/>
      <w:snapToGrid w:val="0"/>
      <w:spacing w:before="80" w:after="80" w:line="240" w:lineRule="atLeast"/>
    </w:pPr>
    <w:rPr>
      <w:rFonts w:ascii="Calibri" w:eastAsia="黑体" w:hAnsi="Calibri" w:cs="Book Antiqua"/>
      <w:bCs/>
      <w:snapToGrid w:val="0"/>
      <w:kern w:val="0"/>
      <w:sz w:val="24"/>
      <w:szCs w:val="21"/>
    </w:rPr>
  </w:style>
  <w:style w:type="paragraph" w:customStyle="1" w:styleId="B659F3EA8E7F4BC49A53514048246D1E3">
    <w:name w:val="B659F3EA8E7F4BC49A53514048246D1E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67B170E844B64565A973EA106E537AB53">
    <w:name w:val="67B170E844B64565A973EA106E537AB5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BD57B0966DF040728375A9FCE2B964403">
    <w:name w:val="BD57B0966DF040728375A9FCE2B96440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AD906EF9E7324FD09CE7D3308A5808A83">
    <w:name w:val="AD906EF9E7324FD09CE7D3308A5808A8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55E72EEA29BA499984F165CD7A4AFA523">
    <w:name w:val="55E72EEA29BA499984F165CD7A4AFA523"/>
    <w:rsid w:val="001D259A"/>
    <w:pPr>
      <w:keepNext/>
      <w:widowControl w:val="0"/>
      <w:topLinePunct/>
      <w:adjustRightInd w:val="0"/>
      <w:snapToGrid w:val="0"/>
      <w:spacing w:before="80" w:after="80" w:line="240" w:lineRule="atLeast"/>
      <w:jc w:val="both"/>
    </w:pPr>
    <w:rPr>
      <w:rFonts w:ascii="Calibri" w:eastAsia="华文细黑" w:hAnsi="Calibri" w:cs="Arial"/>
      <w:noProof/>
      <w:snapToGrid w:val="0"/>
      <w:kern w:val="0"/>
      <w:sz w:val="24"/>
      <w:szCs w:val="21"/>
    </w:rPr>
  </w:style>
  <w:style w:type="paragraph" w:customStyle="1" w:styleId="FD1E5B012FC04762BC4195E4ADC0D1E3">
    <w:name w:val="FD1E5B012FC04762BC4195E4ADC0D1E3"/>
    <w:rsid w:val="00E859AB"/>
    <w:pPr>
      <w:widowControl w:val="0"/>
      <w:jc w:val="both"/>
    </w:pPr>
  </w:style>
  <w:style w:type="paragraph" w:customStyle="1" w:styleId="64C6DEDA8B4A4BBF9FEDFE0D7EDDE222">
    <w:name w:val="64C6DEDA8B4A4BBF9FEDFE0D7EDDE222"/>
    <w:rsid w:val="00E859AB"/>
    <w:pPr>
      <w:widowControl w:val="0"/>
      <w:jc w:val="both"/>
    </w:pPr>
  </w:style>
  <w:style w:type="paragraph" w:customStyle="1" w:styleId="514583FDD5B6466F8C0B8343A067CA2E">
    <w:name w:val="514583FDD5B6466F8C0B8343A067CA2E"/>
    <w:rsid w:val="00E859AB"/>
    <w:pPr>
      <w:widowControl w:val="0"/>
      <w:jc w:val="both"/>
    </w:pPr>
  </w:style>
  <w:style w:type="paragraph" w:customStyle="1" w:styleId="5E1D410BD3034688900C2CAA9CC39316">
    <w:name w:val="5E1D410BD3034688900C2CAA9CC39316"/>
    <w:rsid w:val="00E859AB"/>
    <w:pPr>
      <w:widowControl w:val="0"/>
      <w:jc w:val="both"/>
    </w:pPr>
  </w:style>
  <w:style w:type="paragraph" w:customStyle="1" w:styleId="D9ED35F6F6E1419295816375D78A08AA">
    <w:name w:val="D9ED35F6F6E1419295816375D78A08AA"/>
    <w:rsid w:val="00E859AB"/>
    <w:pPr>
      <w:widowControl w:val="0"/>
      <w:jc w:val="both"/>
    </w:pPr>
  </w:style>
  <w:style w:type="paragraph" w:customStyle="1" w:styleId="E66024D8446B46D492BE722C401CE3D1">
    <w:name w:val="E66024D8446B46D492BE722C401CE3D1"/>
    <w:rsid w:val="00E859AB"/>
    <w:pPr>
      <w:widowControl w:val="0"/>
      <w:jc w:val="both"/>
    </w:pPr>
  </w:style>
  <w:style w:type="paragraph" w:customStyle="1" w:styleId="0B665DD3617341C5BCF0C5196C5A24E1">
    <w:name w:val="0B665DD3617341C5BCF0C5196C5A24E1"/>
    <w:rsid w:val="00E859AB"/>
    <w:pPr>
      <w:widowControl w:val="0"/>
      <w:jc w:val="both"/>
    </w:pPr>
  </w:style>
  <w:style w:type="paragraph" w:customStyle="1" w:styleId="44C8F0AF74DE45A6A7C5D6B51ED51C31">
    <w:name w:val="44C8F0AF74DE45A6A7C5D6B51ED51C31"/>
    <w:rsid w:val="00E859AB"/>
    <w:pPr>
      <w:widowControl w:val="0"/>
      <w:jc w:val="both"/>
    </w:pPr>
  </w:style>
  <w:style w:type="paragraph" w:customStyle="1" w:styleId="5E765D56C91C4B34B1E5296CFBF6E843">
    <w:name w:val="5E765D56C91C4B34B1E5296CFBF6E843"/>
    <w:rsid w:val="00E859AB"/>
    <w:pPr>
      <w:widowControl w:val="0"/>
      <w:jc w:val="both"/>
    </w:pPr>
  </w:style>
  <w:style w:type="paragraph" w:customStyle="1" w:styleId="51B1910549B94BE8AA0D328CE3D50D01">
    <w:name w:val="51B1910549B94BE8AA0D328CE3D50D01"/>
    <w:rsid w:val="00E859AB"/>
    <w:pPr>
      <w:widowControl w:val="0"/>
      <w:jc w:val="both"/>
    </w:pPr>
  </w:style>
  <w:style w:type="paragraph" w:customStyle="1" w:styleId="6190F68D1B55492696A543C418A2503B">
    <w:name w:val="6190F68D1B55492696A543C418A2503B"/>
    <w:rsid w:val="00E859AB"/>
    <w:pPr>
      <w:widowControl w:val="0"/>
      <w:jc w:val="both"/>
    </w:pPr>
  </w:style>
  <w:style w:type="paragraph" w:customStyle="1" w:styleId="C3B8D7B577A24979B0D06D256DB811D3">
    <w:name w:val="C3B8D7B577A24979B0D06D256DB811D3"/>
    <w:rsid w:val="00E859AB"/>
    <w:pPr>
      <w:widowControl w:val="0"/>
      <w:jc w:val="both"/>
    </w:pPr>
  </w:style>
  <w:style w:type="paragraph" w:customStyle="1" w:styleId="34B2C39B5C534441931C81E01A5280F4">
    <w:name w:val="34B2C39B5C534441931C81E01A5280F4"/>
    <w:rsid w:val="00E859AB"/>
    <w:pPr>
      <w:widowControl w:val="0"/>
      <w:jc w:val="both"/>
    </w:pPr>
  </w:style>
  <w:style w:type="paragraph" w:customStyle="1" w:styleId="2E30AAD1D2D44FA18784260AD33BD1FE">
    <w:name w:val="2E30AAD1D2D44FA18784260AD33BD1FE"/>
    <w:rsid w:val="00E859AB"/>
    <w:pPr>
      <w:widowControl w:val="0"/>
      <w:jc w:val="both"/>
    </w:pPr>
  </w:style>
  <w:style w:type="paragraph" w:customStyle="1" w:styleId="B1BE49A76D8447EEAA121EC7A4B922C1">
    <w:name w:val="B1BE49A76D8447EEAA121EC7A4B922C1"/>
    <w:rsid w:val="00E859AB"/>
    <w:pPr>
      <w:widowControl w:val="0"/>
      <w:jc w:val="both"/>
    </w:pPr>
  </w:style>
  <w:style w:type="paragraph" w:customStyle="1" w:styleId="2CE9C546642B4010A4AD196C3284C47E">
    <w:name w:val="2CE9C546642B4010A4AD196C3284C47E"/>
    <w:rsid w:val="00E859AB"/>
    <w:pPr>
      <w:widowControl w:val="0"/>
      <w:jc w:val="both"/>
    </w:pPr>
  </w:style>
  <w:style w:type="paragraph" w:customStyle="1" w:styleId="3059C906A41D480CBF014FB3C06B15CF">
    <w:name w:val="3059C906A41D480CBF014FB3C06B15CF"/>
    <w:rsid w:val="00E859AB"/>
    <w:pPr>
      <w:widowControl w:val="0"/>
      <w:jc w:val="both"/>
    </w:pPr>
  </w:style>
  <w:style w:type="paragraph" w:customStyle="1" w:styleId="44A3CC9B9164444387732237DDBDA84E">
    <w:name w:val="44A3CC9B9164444387732237DDBDA84E"/>
    <w:rsid w:val="00E859AB"/>
    <w:pPr>
      <w:widowControl w:val="0"/>
      <w:jc w:val="both"/>
    </w:pPr>
  </w:style>
  <w:style w:type="paragraph" w:customStyle="1" w:styleId="B929B890637847B7A2C9D9A6BB66913D">
    <w:name w:val="B929B890637847B7A2C9D9A6BB66913D"/>
    <w:rsid w:val="00E859AB"/>
    <w:pPr>
      <w:widowControl w:val="0"/>
      <w:jc w:val="both"/>
    </w:pPr>
  </w:style>
  <w:style w:type="paragraph" w:customStyle="1" w:styleId="3C33FF1B534E40AFAA1D78AF95116C40">
    <w:name w:val="3C33FF1B534E40AFAA1D78AF95116C40"/>
    <w:rsid w:val="00E859AB"/>
    <w:pPr>
      <w:widowControl w:val="0"/>
      <w:jc w:val="both"/>
    </w:pPr>
  </w:style>
  <w:style w:type="paragraph" w:customStyle="1" w:styleId="20D4CC5377474FAF9C953EA22A731856">
    <w:name w:val="20D4CC5377474FAF9C953EA22A731856"/>
    <w:rsid w:val="00E859AB"/>
    <w:pPr>
      <w:widowControl w:val="0"/>
      <w:jc w:val="both"/>
    </w:pPr>
  </w:style>
  <w:style w:type="paragraph" w:customStyle="1" w:styleId="B7926C0764C2400D84D30FA88139A6C6">
    <w:name w:val="B7926C0764C2400D84D30FA88139A6C6"/>
    <w:rsid w:val="00E859AB"/>
    <w:pPr>
      <w:widowControl w:val="0"/>
      <w:jc w:val="both"/>
    </w:pPr>
  </w:style>
  <w:style w:type="paragraph" w:customStyle="1" w:styleId="30CE978215044225AA0D7C9F34E00B54">
    <w:name w:val="30CE978215044225AA0D7C9F34E00B54"/>
    <w:rsid w:val="00E859AB"/>
    <w:pPr>
      <w:widowControl w:val="0"/>
      <w:jc w:val="both"/>
    </w:pPr>
  </w:style>
  <w:style w:type="paragraph" w:customStyle="1" w:styleId="93A61DA8CDDB4066B872AA8E114BA60C">
    <w:name w:val="93A61DA8CDDB4066B872AA8E114BA60C"/>
    <w:rsid w:val="00E859AB"/>
    <w:pPr>
      <w:widowControl w:val="0"/>
      <w:jc w:val="both"/>
    </w:pPr>
  </w:style>
  <w:style w:type="paragraph" w:customStyle="1" w:styleId="E8849F54A84C421BA984B023DA56481B">
    <w:name w:val="E8849F54A84C421BA984B023DA56481B"/>
    <w:rsid w:val="00E859AB"/>
    <w:pPr>
      <w:widowControl w:val="0"/>
      <w:jc w:val="both"/>
    </w:pPr>
  </w:style>
  <w:style w:type="paragraph" w:customStyle="1" w:styleId="E40D4DF0B04D48919A0254F245CE4BEA">
    <w:name w:val="E40D4DF0B04D48919A0254F245CE4BEA"/>
    <w:rsid w:val="00E859AB"/>
    <w:pPr>
      <w:widowControl w:val="0"/>
      <w:jc w:val="both"/>
    </w:pPr>
  </w:style>
  <w:style w:type="paragraph" w:customStyle="1" w:styleId="6F61A0F327814627AC15409A706613AE">
    <w:name w:val="6F61A0F327814627AC15409A706613AE"/>
    <w:rsid w:val="00E859AB"/>
    <w:pPr>
      <w:widowControl w:val="0"/>
      <w:jc w:val="both"/>
    </w:pPr>
  </w:style>
  <w:style w:type="paragraph" w:customStyle="1" w:styleId="D4CD43F8EEF44FB29EAEC5E98D86D04D">
    <w:name w:val="D4CD43F8EEF44FB29EAEC5E98D86D04D"/>
    <w:rsid w:val="00E859AB"/>
    <w:pPr>
      <w:widowControl w:val="0"/>
      <w:jc w:val="both"/>
    </w:pPr>
  </w:style>
  <w:style w:type="paragraph" w:customStyle="1" w:styleId="09DC2DFE4FAA417095ACE63AA39474A3">
    <w:name w:val="09DC2DFE4FAA417095ACE63AA39474A3"/>
    <w:rsid w:val="00E859AB"/>
    <w:pPr>
      <w:widowControl w:val="0"/>
      <w:jc w:val="both"/>
    </w:pPr>
  </w:style>
  <w:style w:type="paragraph" w:customStyle="1" w:styleId="4C014E23976140979A71F29CDF7D4C6C">
    <w:name w:val="4C014E23976140979A71F29CDF7D4C6C"/>
    <w:rsid w:val="00E859AB"/>
    <w:pPr>
      <w:widowControl w:val="0"/>
      <w:jc w:val="both"/>
    </w:pPr>
  </w:style>
  <w:style w:type="paragraph" w:customStyle="1" w:styleId="53004D23EFF04A98B006AEDCE83D23A8">
    <w:name w:val="53004D23EFF04A98B006AEDCE83D23A8"/>
    <w:rsid w:val="00E859AB"/>
    <w:pPr>
      <w:widowControl w:val="0"/>
      <w:jc w:val="both"/>
    </w:pPr>
  </w:style>
  <w:style w:type="paragraph" w:customStyle="1" w:styleId="9F942DE917E24C15AD6FCCFC096BD8A3">
    <w:name w:val="9F942DE917E24C15AD6FCCFC096BD8A3"/>
    <w:rsid w:val="00E859AB"/>
    <w:pPr>
      <w:widowControl w:val="0"/>
      <w:jc w:val="both"/>
    </w:pPr>
  </w:style>
  <w:style w:type="paragraph" w:customStyle="1" w:styleId="0C2683865A984C4B9DDBA77F9D9DA6C3">
    <w:name w:val="0C2683865A984C4B9DDBA77F9D9DA6C3"/>
    <w:rsid w:val="00E859AB"/>
    <w:pPr>
      <w:widowControl w:val="0"/>
      <w:jc w:val="both"/>
    </w:pPr>
  </w:style>
  <w:style w:type="paragraph" w:customStyle="1" w:styleId="7FEA7BB894804F61A09F0202F72E182A">
    <w:name w:val="7FEA7BB894804F61A09F0202F72E182A"/>
    <w:rsid w:val="00E859AB"/>
    <w:pPr>
      <w:widowControl w:val="0"/>
      <w:jc w:val="both"/>
    </w:pPr>
  </w:style>
  <w:style w:type="paragraph" w:customStyle="1" w:styleId="27B6C7C97D694473945415E16520AA9A">
    <w:name w:val="27B6C7C97D694473945415E16520AA9A"/>
    <w:rsid w:val="00E859AB"/>
    <w:pPr>
      <w:widowControl w:val="0"/>
      <w:jc w:val="both"/>
    </w:pPr>
  </w:style>
  <w:style w:type="paragraph" w:customStyle="1" w:styleId="727A23CE7D3946A48DE87F7F56B3D126">
    <w:name w:val="727A23CE7D3946A48DE87F7F56B3D126"/>
    <w:rsid w:val="00E859AB"/>
    <w:pPr>
      <w:widowControl w:val="0"/>
      <w:jc w:val="both"/>
    </w:pPr>
  </w:style>
  <w:style w:type="paragraph" w:customStyle="1" w:styleId="3571FB270343423FBDD913FD58FD0FCC">
    <w:name w:val="3571FB270343423FBDD913FD58FD0FCC"/>
    <w:rsid w:val="00E859AB"/>
    <w:pPr>
      <w:widowControl w:val="0"/>
      <w:jc w:val="both"/>
    </w:pPr>
  </w:style>
  <w:style w:type="paragraph" w:customStyle="1" w:styleId="016B4179D50A4243A0BDB1CEA0135AB3">
    <w:name w:val="016B4179D50A4243A0BDB1CEA0135AB3"/>
    <w:rsid w:val="00E859AB"/>
    <w:pPr>
      <w:widowControl w:val="0"/>
      <w:jc w:val="both"/>
    </w:pPr>
  </w:style>
  <w:style w:type="paragraph" w:customStyle="1" w:styleId="0759229E2B70423FA39F06E1C2161F31">
    <w:name w:val="0759229E2B70423FA39F06E1C2161F31"/>
    <w:rsid w:val="00E859AB"/>
    <w:pPr>
      <w:widowControl w:val="0"/>
      <w:jc w:val="both"/>
    </w:pPr>
  </w:style>
  <w:style w:type="paragraph" w:customStyle="1" w:styleId="9CBCBEB13688445AB7017573EE9498B3">
    <w:name w:val="9CBCBEB13688445AB7017573EE9498B3"/>
    <w:rsid w:val="00E859AB"/>
    <w:pPr>
      <w:widowControl w:val="0"/>
      <w:jc w:val="both"/>
    </w:pPr>
  </w:style>
  <w:style w:type="paragraph" w:customStyle="1" w:styleId="241D627FC3CC499A87993011462D924B">
    <w:name w:val="241D627FC3CC499A87993011462D924B"/>
    <w:rsid w:val="00E859AB"/>
    <w:pPr>
      <w:widowControl w:val="0"/>
      <w:jc w:val="both"/>
    </w:pPr>
  </w:style>
  <w:style w:type="paragraph" w:customStyle="1" w:styleId="3EE9BDF87F9D4D6296799D6AC432D79D">
    <w:name w:val="3EE9BDF87F9D4D6296799D6AC432D79D"/>
    <w:rsid w:val="00E859AB"/>
    <w:pPr>
      <w:widowControl w:val="0"/>
      <w:jc w:val="both"/>
    </w:pPr>
  </w:style>
  <w:style w:type="paragraph" w:customStyle="1" w:styleId="20791F30185249D4A2B50341F70ACCD2">
    <w:name w:val="20791F30185249D4A2B50341F70ACCD2"/>
    <w:rsid w:val="00E859AB"/>
    <w:pPr>
      <w:widowControl w:val="0"/>
      <w:jc w:val="both"/>
    </w:pPr>
  </w:style>
  <w:style w:type="paragraph" w:customStyle="1" w:styleId="0E6E019BD42F4397849898150C24D46E">
    <w:name w:val="0E6E019BD42F4397849898150C24D46E"/>
    <w:rsid w:val="00E859AB"/>
    <w:pPr>
      <w:widowControl w:val="0"/>
      <w:jc w:val="both"/>
    </w:pPr>
  </w:style>
  <w:style w:type="paragraph" w:customStyle="1" w:styleId="CB4CDD238866425CA6C407D098928D06">
    <w:name w:val="CB4CDD238866425CA6C407D098928D06"/>
    <w:rsid w:val="00E859AB"/>
    <w:pPr>
      <w:widowControl w:val="0"/>
      <w:jc w:val="both"/>
    </w:pPr>
  </w:style>
  <w:style w:type="paragraph" w:customStyle="1" w:styleId="E0F73E6660EB4ECFB13A17492878B162">
    <w:name w:val="E0F73E6660EB4ECFB13A17492878B162"/>
    <w:rsid w:val="00E859AB"/>
    <w:pPr>
      <w:widowControl w:val="0"/>
      <w:jc w:val="both"/>
    </w:pPr>
  </w:style>
  <w:style w:type="paragraph" w:customStyle="1" w:styleId="2C526845506340DB9A67BCBD3AE49F58">
    <w:name w:val="2C526845506340DB9A67BCBD3AE49F58"/>
    <w:rsid w:val="00E859AB"/>
    <w:pPr>
      <w:widowControl w:val="0"/>
      <w:jc w:val="both"/>
    </w:pPr>
  </w:style>
  <w:style w:type="paragraph" w:customStyle="1" w:styleId="3FD0A09CFC2841079CD2ADA62802DFF1">
    <w:name w:val="3FD0A09CFC2841079CD2ADA62802DFF1"/>
    <w:rsid w:val="00E859AB"/>
    <w:pPr>
      <w:widowControl w:val="0"/>
      <w:jc w:val="both"/>
    </w:pPr>
  </w:style>
  <w:style w:type="paragraph" w:customStyle="1" w:styleId="348C2F0EA956416D894E6D8140F8B6D0">
    <w:name w:val="348C2F0EA956416D894E6D8140F8B6D0"/>
    <w:rsid w:val="00E859AB"/>
    <w:pPr>
      <w:widowControl w:val="0"/>
      <w:jc w:val="both"/>
    </w:pPr>
  </w:style>
  <w:style w:type="paragraph" w:customStyle="1" w:styleId="D8E18AB332E441C1A3FECE037C0A007B">
    <w:name w:val="D8E18AB332E441C1A3FECE037C0A007B"/>
    <w:rsid w:val="00E859AB"/>
    <w:pPr>
      <w:widowControl w:val="0"/>
      <w:jc w:val="both"/>
    </w:pPr>
  </w:style>
  <w:style w:type="paragraph" w:customStyle="1" w:styleId="2A51523A1DF14CE39ABC8656C21AD3F8">
    <w:name w:val="2A51523A1DF14CE39ABC8656C21AD3F8"/>
    <w:rsid w:val="00E859AB"/>
    <w:pPr>
      <w:widowControl w:val="0"/>
      <w:jc w:val="both"/>
    </w:pPr>
  </w:style>
  <w:style w:type="paragraph" w:customStyle="1" w:styleId="7AF7CAB005724871864BA2771AF78381">
    <w:name w:val="7AF7CAB005724871864BA2771AF78381"/>
    <w:rsid w:val="00E859AB"/>
    <w:pPr>
      <w:widowControl w:val="0"/>
      <w:jc w:val="both"/>
    </w:pPr>
  </w:style>
  <w:style w:type="paragraph" w:customStyle="1" w:styleId="D856E74CC6EE4D20996C8A01FF60DE36">
    <w:name w:val="D856E74CC6EE4D20996C8A01FF60DE36"/>
    <w:rsid w:val="00E859AB"/>
    <w:pPr>
      <w:widowControl w:val="0"/>
      <w:jc w:val="both"/>
    </w:pPr>
  </w:style>
  <w:style w:type="paragraph" w:customStyle="1" w:styleId="9EE61BD02FE846D7B48FC8A23A88B3C5">
    <w:name w:val="9EE61BD02FE846D7B48FC8A23A88B3C5"/>
    <w:rsid w:val="00E859AB"/>
    <w:pPr>
      <w:widowControl w:val="0"/>
      <w:jc w:val="both"/>
    </w:pPr>
  </w:style>
  <w:style w:type="paragraph" w:customStyle="1" w:styleId="21323E33A2DE4AEE8FF0146303204A99">
    <w:name w:val="21323E33A2DE4AEE8FF0146303204A99"/>
    <w:rsid w:val="00E859AB"/>
    <w:pPr>
      <w:widowControl w:val="0"/>
      <w:jc w:val="both"/>
    </w:pPr>
  </w:style>
  <w:style w:type="paragraph" w:customStyle="1" w:styleId="4C3B9D68CFEA4E49AE8109D367E03D63">
    <w:name w:val="4C3B9D68CFEA4E49AE8109D367E03D63"/>
    <w:rsid w:val="00E859AB"/>
    <w:pPr>
      <w:widowControl w:val="0"/>
      <w:jc w:val="both"/>
    </w:pPr>
  </w:style>
  <w:style w:type="paragraph" w:customStyle="1" w:styleId="D2A748FC217146B19D9853CB4A8E1455">
    <w:name w:val="D2A748FC217146B19D9853CB4A8E1455"/>
    <w:rsid w:val="00ED370D"/>
    <w:pPr>
      <w:widowControl w:val="0"/>
      <w:jc w:val="both"/>
    </w:pPr>
  </w:style>
  <w:style w:type="paragraph" w:customStyle="1" w:styleId="0D95254DBBBA4520B6CCDD1B3B866055">
    <w:name w:val="0D95254DBBBA4520B6CCDD1B3B866055"/>
    <w:rsid w:val="00ED370D"/>
    <w:pPr>
      <w:widowControl w:val="0"/>
      <w:jc w:val="both"/>
    </w:pPr>
  </w:style>
  <w:style w:type="paragraph" w:customStyle="1" w:styleId="F69674EC2F834A3E95A88FA0CE40022C">
    <w:name w:val="F69674EC2F834A3E95A88FA0CE40022C"/>
    <w:rsid w:val="00ED370D"/>
    <w:pPr>
      <w:widowControl w:val="0"/>
      <w:jc w:val="both"/>
    </w:pPr>
  </w:style>
  <w:style w:type="paragraph" w:customStyle="1" w:styleId="75EE9219632244439CF6967FDE19E2E0">
    <w:name w:val="75EE9219632244439CF6967FDE19E2E0"/>
    <w:rsid w:val="00ED370D"/>
    <w:pPr>
      <w:widowControl w:val="0"/>
      <w:jc w:val="both"/>
    </w:pPr>
  </w:style>
  <w:style w:type="paragraph" w:customStyle="1" w:styleId="0F3C691B2FCE4E56A4BF1900ACA16281">
    <w:name w:val="0F3C691B2FCE4E56A4BF1900ACA16281"/>
    <w:rsid w:val="00ED370D"/>
    <w:pPr>
      <w:widowControl w:val="0"/>
      <w:jc w:val="both"/>
    </w:pPr>
  </w:style>
  <w:style w:type="paragraph" w:customStyle="1" w:styleId="23AC0D9317954D9988BA55A79843AF13">
    <w:name w:val="23AC0D9317954D9988BA55A79843AF13"/>
    <w:rsid w:val="00ED370D"/>
    <w:pPr>
      <w:widowControl w:val="0"/>
      <w:jc w:val="both"/>
    </w:pPr>
  </w:style>
  <w:style w:type="paragraph" w:customStyle="1" w:styleId="C1B6A7200AF0458891477AD5F4EA8685">
    <w:name w:val="C1B6A7200AF0458891477AD5F4EA8685"/>
    <w:rsid w:val="00ED370D"/>
    <w:pPr>
      <w:widowControl w:val="0"/>
      <w:jc w:val="both"/>
    </w:pPr>
  </w:style>
  <w:style w:type="paragraph" w:customStyle="1" w:styleId="5AF8F4A1E3B24ED296F66FEBA38F8953">
    <w:name w:val="5AF8F4A1E3B24ED296F66FEBA38F8953"/>
    <w:rsid w:val="00ED370D"/>
    <w:pPr>
      <w:widowControl w:val="0"/>
      <w:jc w:val="both"/>
    </w:pPr>
  </w:style>
  <w:style w:type="paragraph" w:customStyle="1" w:styleId="2858DAB4A838483788E63A4BA84B6CDD">
    <w:name w:val="2858DAB4A838483788E63A4BA84B6CDD"/>
    <w:rsid w:val="00ED370D"/>
    <w:pPr>
      <w:widowControl w:val="0"/>
      <w:jc w:val="both"/>
    </w:pPr>
  </w:style>
  <w:style w:type="paragraph" w:customStyle="1" w:styleId="85E62C3C398E4B16A7C65EEF5D74A3FD">
    <w:name w:val="85E62C3C398E4B16A7C65EEF5D74A3FD"/>
    <w:rsid w:val="00ED370D"/>
    <w:pPr>
      <w:widowControl w:val="0"/>
      <w:jc w:val="both"/>
    </w:pPr>
  </w:style>
  <w:style w:type="paragraph" w:customStyle="1" w:styleId="F33062676C4A439D980034A32639122B">
    <w:name w:val="F33062676C4A439D980034A32639122B"/>
    <w:rsid w:val="00ED370D"/>
    <w:pPr>
      <w:widowControl w:val="0"/>
      <w:jc w:val="both"/>
    </w:pPr>
  </w:style>
  <w:style w:type="paragraph" w:customStyle="1" w:styleId="2B72252108914FB890340A16AD4A6143">
    <w:name w:val="2B72252108914FB890340A16AD4A6143"/>
    <w:rsid w:val="00ED370D"/>
    <w:pPr>
      <w:widowControl w:val="0"/>
      <w:jc w:val="both"/>
    </w:pPr>
  </w:style>
  <w:style w:type="paragraph" w:customStyle="1" w:styleId="7F86520EA734411C8CA1117ABB2EB1F5">
    <w:name w:val="7F86520EA734411C8CA1117ABB2EB1F5"/>
    <w:rsid w:val="00ED370D"/>
    <w:pPr>
      <w:widowControl w:val="0"/>
      <w:jc w:val="both"/>
    </w:pPr>
  </w:style>
  <w:style w:type="paragraph" w:customStyle="1" w:styleId="ADB22DFF90284AC7A63738E8E15394A5">
    <w:name w:val="ADB22DFF90284AC7A63738E8E15394A5"/>
    <w:rsid w:val="00ED370D"/>
    <w:pPr>
      <w:widowControl w:val="0"/>
      <w:jc w:val="both"/>
    </w:pPr>
  </w:style>
  <w:style w:type="paragraph" w:customStyle="1" w:styleId="0D8DCFD5B5E449FEB5553C10BF1929EB">
    <w:name w:val="0D8DCFD5B5E449FEB5553C10BF1929EB"/>
    <w:rsid w:val="00ED370D"/>
    <w:pPr>
      <w:widowControl w:val="0"/>
      <w:jc w:val="both"/>
    </w:pPr>
  </w:style>
  <w:style w:type="paragraph" w:customStyle="1" w:styleId="524BB801BC974ABF9B1AB2128BDACEFE">
    <w:name w:val="524BB801BC974ABF9B1AB2128BDACEFE"/>
    <w:rsid w:val="00ED370D"/>
    <w:pPr>
      <w:widowControl w:val="0"/>
      <w:jc w:val="both"/>
    </w:pPr>
  </w:style>
  <w:style w:type="paragraph" w:customStyle="1" w:styleId="813C66A3B2664FBF90FC70355A20C2E0">
    <w:name w:val="813C66A3B2664FBF90FC70355A20C2E0"/>
    <w:rsid w:val="00ED370D"/>
    <w:pPr>
      <w:widowControl w:val="0"/>
      <w:jc w:val="both"/>
    </w:pPr>
  </w:style>
  <w:style w:type="paragraph" w:customStyle="1" w:styleId="8FB2454DEC2E44059F5D9CF26CBDA77C">
    <w:name w:val="8FB2454DEC2E44059F5D9CF26CBDA77C"/>
    <w:rsid w:val="00ED370D"/>
    <w:pPr>
      <w:widowControl w:val="0"/>
      <w:jc w:val="both"/>
    </w:pPr>
  </w:style>
  <w:style w:type="paragraph" w:customStyle="1" w:styleId="7CA8B4827D2049AC8E8821BAF34EAEE5">
    <w:name w:val="7CA8B4827D2049AC8E8821BAF34EAEE5"/>
    <w:rsid w:val="00ED370D"/>
    <w:pPr>
      <w:widowControl w:val="0"/>
      <w:jc w:val="both"/>
    </w:pPr>
  </w:style>
  <w:style w:type="paragraph" w:customStyle="1" w:styleId="8ABAEE4E978E4B43A466E684DF2F0508">
    <w:name w:val="8ABAEE4E978E4B43A466E684DF2F0508"/>
    <w:rsid w:val="00ED370D"/>
    <w:pPr>
      <w:widowControl w:val="0"/>
      <w:jc w:val="both"/>
    </w:pPr>
  </w:style>
  <w:style w:type="paragraph" w:customStyle="1" w:styleId="728048A192F34FC99011ECF4491AFEF3">
    <w:name w:val="728048A192F34FC99011ECF4491AFEF3"/>
    <w:rsid w:val="00ED370D"/>
    <w:pPr>
      <w:widowControl w:val="0"/>
      <w:jc w:val="both"/>
    </w:pPr>
  </w:style>
  <w:style w:type="paragraph" w:customStyle="1" w:styleId="72F122252D16408AA8165369910CBA75">
    <w:name w:val="72F122252D16408AA8165369910CBA75"/>
    <w:rsid w:val="00ED370D"/>
    <w:pPr>
      <w:widowControl w:val="0"/>
      <w:jc w:val="both"/>
    </w:pPr>
  </w:style>
  <w:style w:type="paragraph" w:customStyle="1" w:styleId="EC64DC248269434EA4EBE9948AA26CA6">
    <w:name w:val="EC64DC248269434EA4EBE9948AA26CA6"/>
    <w:rsid w:val="00ED370D"/>
    <w:pPr>
      <w:widowControl w:val="0"/>
      <w:jc w:val="both"/>
    </w:pPr>
  </w:style>
  <w:style w:type="paragraph" w:customStyle="1" w:styleId="E4284610152E4D5EB695261E6679748F">
    <w:name w:val="E4284610152E4D5EB695261E6679748F"/>
    <w:rsid w:val="00ED370D"/>
    <w:pPr>
      <w:widowControl w:val="0"/>
      <w:jc w:val="both"/>
    </w:pPr>
  </w:style>
  <w:style w:type="paragraph" w:customStyle="1" w:styleId="7E080D666BF541ACA8721D801E159F67">
    <w:name w:val="7E080D666BF541ACA8721D801E159F67"/>
    <w:rsid w:val="00ED370D"/>
    <w:pPr>
      <w:widowControl w:val="0"/>
      <w:jc w:val="both"/>
    </w:pPr>
  </w:style>
  <w:style w:type="paragraph" w:customStyle="1" w:styleId="E424799BDED84AD8B6BC89A0EC7C1DB5">
    <w:name w:val="E424799BDED84AD8B6BC89A0EC7C1DB5"/>
    <w:rsid w:val="00ED370D"/>
    <w:pPr>
      <w:widowControl w:val="0"/>
      <w:jc w:val="both"/>
    </w:pPr>
  </w:style>
  <w:style w:type="paragraph" w:customStyle="1" w:styleId="A8D10BA192AC43CCB0E1B92C1C157827">
    <w:name w:val="A8D10BA192AC43CCB0E1B92C1C157827"/>
    <w:rsid w:val="00ED370D"/>
    <w:pPr>
      <w:widowControl w:val="0"/>
      <w:jc w:val="both"/>
    </w:pPr>
  </w:style>
  <w:style w:type="paragraph" w:customStyle="1" w:styleId="CDDF6F29D5B446468F21F101E418C208">
    <w:name w:val="CDDF6F29D5B446468F21F101E418C208"/>
    <w:rsid w:val="00ED370D"/>
    <w:pPr>
      <w:widowControl w:val="0"/>
      <w:jc w:val="both"/>
    </w:pPr>
  </w:style>
  <w:style w:type="paragraph" w:customStyle="1" w:styleId="4C78487A9BC8439099D23A392C16CB85">
    <w:name w:val="4C78487A9BC8439099D23A392C16CB85"/>
    <w:rsid w:val="00ED370D"/>
    <w:pPr>
      <w:widowControl w:val="0"/>
      <w:jc w:val="both"/>
    </w:pPr>
  </w:style>
  <w:style w:type="paragraph" w:customStyle="1" w:styleId="CC52F905B29744369E2FC0A82D942631">
    <w:name w:val="CC52F905B29744369E2FC0A82D942631"/>
    <w:rsid w:val="00ED370D"/>
    <w:pPr>
      <w:widowControl w:val="0"/>
      <w:jc w:val="both"/>
    </w:pPr>
  </w:style>
  <w:style w:type="paragraph" w:customStyle="1" w:styleId="D932955B2BE74D248648EE0106346331">
    <w:name w:val="D932955B2BE74D248648EE0106346331"/>
    <w:rsid w:val="00ED370D"/>
    <w:pPr>
      <w:widowControl w:val="0"/>
      <w:jc w:val="both"/>
    </w:pPr>
  </w:style>
  <w:style w:type="paragraph" w:customStyle="1" w:styleId="C3A8089066AC48F39C37DC9A7B635E1B">
    <w:name w:val="C3A8089066AC48F39C37DC9A7B635E1B"/>
    <w:rsid w:val="00ED370D"/>
    <w:pPr>
      <w:widowControl w:val="0"/>
      <w:jc w:val="both"/>
    </w:pPr>
  </w:style>
  <w:style w:type="paragraph" w:customStyle="1" w:styleId="31E67D6E66EE4A59BC9A1134351CF15D">
    <w:name w:val="31E67D6E66EE4A59BC9A1134351CF15D"/>
    <w:rsid w:val="00ED370D"/>
    <w:pPr>
      <w:widowControl w:val="0"/>
      <w:jc w:val="both"/>
    </w:pPr>
  </w:style>
  <w:style w:type="paragraph" w:customStyle="1" w:styleId="445E0CE4091647ABAFE838EA36443275">
    <w:name w:val="445E0CE4091647ABAFE838EA36443275"/>
    <w:rsid w:val="00ED370D"/>
    <w:pPr>
      <w:widowControl w:val="0"/>
      <w:jc w:val="both"/>
    </w:pPr>
  </w:style>
  <w:style w:type="paragraph" w:customStyle="1" w:styleId="4D23691463F341B2BC12E77C2D3185EB">
    <w:name w:val="4D23691463F341B2BC12E77C2D3185EB"/>
    <w:rsid w:val="00ED370D"/>
    <w:pPr>
      <w:widowControl w:val="0"/>
      <w:jc w:val="both"/>
    </w:pPr>
  </w:style>
  <w:style w:type="paragraph" w:customStyle="1" w:styleId="DE625496F42845668F51ADFFE15056A4">
    <w:name w:val="DE625496F42845668F51ADFFE15056A4"/>
    <w:rsid w:val="00ED370D"/>
    <w:pPr>
      <w:widowControl w:val="0"/>
      <w:jc w:val="both"/>
    </w:pPr>
  </w:style>
  <w:style w:type="paragraph" w:customStyle="1" w:styleId="099CAE9D17E646D29316E31F7AAB7C82">
    <w:name w:val="099CAE9D17E646D29316E31F7AAB7C82"/>
    <w:rsid w:val="00ED370D"/>
    <w:pPr>
      <w:widowControl w:val="0"/>
      <w:jc w:val="both"/>
    </w:pPr>
  </w:style>
  <w:style w:type="paragraph" w:customStyle="1" w:styleId="4DFB9CFB577D4F159178D1FD59D8E855">
    <w:name w:val="4DFB9CFB577D4F159178D1FD59D8E855"/>
    <w:rsid w:val="00ED370D"/>
    <w:pPr>
      <w:widowControl w:val="0"/>
      <w:jc w:val="both"/>
    </w:pPr>
  </w:style>
  <w:style w:type="paragraph" w:customStyle="1" w:styleId="C736272259F84C2FBDD6DAF81F52C226">
    <w:name w:val="C736272259F84C2FBDD6DAF81F52C226"/>
    <w:rsid w:val="00ED370D"/>
    <w:pPr>
      <w:widowControl w:val="0"/>
      <w:jc w:val="both"/>
    </w:pPr>
  </w:style>
  <w:style w:type="paragraph" w:customStyle="1" w:styleId="29A5C5FC58364E6391872BA372DE32F4">
    <w:name w:val="29A5C5FC58364E6391872BA372DE32F4"/>
    <w:rsid w:val="00ED370D"/>
    <w:pPr>
      <w:widowControl w:val="0"/>
      <w:jc w:val="both"/>
    </w:pPr>
  </w:style>
  <w:style w:type="paragraph" w:customStyle="1" w:styleId="AF1DB680F53447D3855DF5F94DF8EC26">
    <w:name w:val="AF1DB680F53447D3855DF5F94DF8EC26"/>
    <w:rsid w:val="00ED370D"/>
    <w:pPr>
      <w:widowControl w:val="0"/>
      <w:jc w:val="both"/>
    </w:pPr>
  </w:style>
  <w:style w:type="paragraph" w:customStyle="1" w:styleId="EA5C6AC1A5B446EF9B8C281F65CCA5D8">
    <w:name w:val="EA5C6AC1A5B446EF9B8C281F65CCA5D8"/>
    <w:rsid w:val="00ED370D"/>
    <w:pPr>
      <w:widowControl w:val="0"/>
      <w:jc w:val="both"/>
    </w:pPr>
  </w:style>
  <w:style w:type="paragraph" w:customStyle="1" w:styleId="2F2BC2C5A6114989913A418FF6DC2735">
    <w:name w:val="2F2BC2C5A6114989913A418FF6DC2735"/>
    <w:rsid w:val="00DA5A32"/>
    <w:pPr>
      <w:widowControl w:val="0"/>
      <w:jc w:val="both"/>
    </w:pPr>
  </w:style>
  <w:style w:type="paragraph" w:customStyle="1" w:styleId="3C032BC22A0F4AB4900EB570F1EAC49F">
    <w:name w:val="3C032BC22A0F4AB4900EB570F1EAC49F"/>
    <w:rsid w:val="00DA5A32"/>
    <w:pPr>
      <w:widowControl w:val="0"/>
      <w:jc w:val="both"/>
    </w:pPr>
  </w:style>
  <w:style w:type="paragraph" w:customStyle="1" w:styleId="9FB80FE0441440988B181875D3DA6D66">
    <w:name w:val="9FB80FE0441440988B181875D3DA6D66"/>
    <w:rsid w:val="00DA5A32"/>
    <w:pPr>
      <w:widowControl w:val="0"/>
      <w:jc w:val="both"/>
    </w:pPr>
  </w:style>
  <w:style w:type="paragraph" w:customStyle="1" w:styleId="E3418209F3F842D6B87FA9683B47082A">
    <w:name w:val="E3418209F3F842D6B87FA9683B47082A"/>
    <w:rsid w:val="00DA5A32"/>
    <w:pPr>
      <w:widowControl w:val="0"/>
      <w:jc w:val="both"/>
    </w:pPr>
  </w:style>
  <w:style w:type="paragraph" w:customStyle="1" w:styleId="D1C9225C0AA049ACB1EEFD2B0D87B5D0">
    <w:name w:val="D1C9225C0AA049ACB1EEFD2B0D87B5D0"/>
    <w:rsid w:val="00DA5A32"/>
    <w:pPr>
      <w:widowControl w:val="0"/>
      <w:jc w:val="both"/>
    </w:pPr>
  </w:style>
  <w:style w:type="paragraph" w:customStyle="1" w:styleId="438B1AA697B7436DAC157534CEAD587B">
    <w:name w:val="438B1AA697B7436DAC157534CEAD587B"/>
    <w:rsid w:val="00DA5A32"/>
    <w:pPr>
      <w:widowControl w:val="0"/>
      <w:jc w:val="both"/>
    </w:pPr>
  </w:style>
  <w:style w:type="paragraph" w:customStyle="1" w:styleId="EB7754334932409897D5E4970CDABDA5">
    <w:name w:val="EB7754334932409897D5E4970CDABDA5"/>
    <w:rsid w:val="00DA5A32"/>
    <w:pPr>
      <w:widowControl w:val="0"/>
      <w:jc w:val="both"/>
    </w:pPr>
  </w:style>
  <w:style w:type="paragraph" w:customStyle="1" w:styleId="007E33E82C2F46FE91959697742DF1E6">
    <w:name w:val="007E33E82C2F46FE91959697742DF1E6"/>
    <w:rsid w:val="00DA5A32"/>
    <w:pPr>
      <w:widowControl w:val="0"/>
      <w:jc w:val="both"/>
    </w:pPr>
  </w:style>
  <w:style w:type="paragraph" w:customStyle="1" w:styleId="5BDE95367A034FC587EDC68EB51583DF">
    <w:name w:val="5BDE95367A034FC587EDC68EB51583DF"/>
    <w:rsid w:val="000D7C3E"/>
    <w:pPr>
      <w:widowControl w:val="0"/>
      <w:jc w:val="both"/>
    </w:pPr>
  </w:style>
  <w:style w:type="paragraph" w:customStyle="1" w:styleId="CEF2B7E700A04DC780A3B4CF5E057A81">
    <w:name w:val="CEF2B7E700A04DC780A3B4CF5E057A81"/>
    <w:rsid w:val="000D7C3E"/>
    <w:pPr>
      <w:widowControl w:val="0"/>
      <w:jc w:val="both"/>
    </w:pPr>
  </w:style>
  <w:style w:type="paragraph" w:customStyle="1" w:styleId="56FEEA730A38482E9AE5C8BF8A19EF27">
    <w:name w:val="56FEEA730A38482E9AE5C8BF8A19EF27"/>
    <w:rsid w:val="000D7C3E"/>
    <w:pPr>
      <w:widowControl w:val="0"/>
      <w:jc w:val="both"/>
    </w:pPr>
  </w:style>
  <w:style w:type="paragraph" w:customStyle="1" w:styleId="7CA8BEE7EE8245909FB1C267B31E3844">
    <w:name w:val="7CA8BEE7EE8245909FB1C267B31E3844"/>
    <w:rsid w:val="000D7C3E"/>
    <w:pPr>
      <w:widowControl w:val="0"/>
      <w:jc w:val="both"/>
    </w:pPr>
  </w:style>
  <w:style w:type="paragraph" w:customStyle="1" w:styleId="74ED9BDCD81B4317BD4846E3650791DE">
    <w:name w:val="74ED9BDCD81B4317BD4846E3650791DE"/>
    <w:rsid w:val="000D7C3E"/>
    <w:pPr>
      <w:widowControl w:val="0"/>
      <w:jc w:val="both"/>
    </w:pPr>
  </w:style>
  <w:style w:type="paragraph" w:customStyle="1" w:styleId="45938A07F73440729F8C7E4CDE7D61C9">
    <w:name w:val="45938A07F73440729F8C7E4CDE7D61C9"/>
    <w:rsid w:val="000D7C3E"/>
    <w:pPr>
      <w:widowControl w:val="0"/>
      <w:jc w:val="both"/>
    </w:pPr>
  </w:style>
  <w:style w:type="paragraph" w:customStyle="1" w:styleId="6E2978BC3A974C0EB0314D4C1E0FA08C">
    <w:name w:val="6E2978BC3A974C0EB0314D4C1E0FA08C"/>
    <w:rsid w:val="000D7C3E"/>
    <w:pPr>
      <w:widowControl w:val="0"/>
      <w:jc w:val="both"/>
    </w:pPr>
  </w:style>
  <w:style w:type="paragraph" w:customStyle="1" w:styleId="BBC494526A264BD998EB0245C10A80BA">
    <w:name w:val="BBC494526A264BD998EB0245C10A80BA"/>
    <w:rsid w:val="000D7C3E"/>
    <w:pPr>
      <w:widowControl w:val="0"/>
      <w:jc w:val="both"/>
    </w:pPr>
  </w:style>
  <w:style w:type="paragraph" w:customStyle="1" w:styleId="38E1ED3BE9ED460D9712D1543BDCDA94">
    <w:name w:val="38E1ED3BE9ED460D9712D1543BDCDA94"/>
    <w:rsid w:val="000D7C3E"/>
    <w:pPr>
      <w:widowControl w:val="0"/>
      <w:jc w:val="both"/>
    </w:pPr>
  </w:style>
  <w:style w:type="paragraph" w:customStyle="1" w:styleId="A2ACDABAB2214C82B1E2B4A86CD72F1B">
    <w:name w:val="A2ACDABAB2214C82B1E2B4A86CD72F1B"/>
    <w:rsid w:val="000D7C3E"/>
    <w:pPr>
      <w:widowControl w:val="0"/>
      <w:jc w:val="both"/>
    </w:pPr>
  </w:style>
  <w:style w:type="paragraph" w:customStyle="1" w:styleId="2F6A9DB81D7E4ED09B495C2DBD08A7AB">
    <w:name w:val="2F6A9DB81D7E4ED09B495C2DBD08A7AB"/>
    <w:rsid w:val="00B32F7C"/>
    <w:pPr>
      <w:widowControl w:val="0"/>
      <w:jc w:val="both"/>
    </w:pPr>
  </w:style>
  <w:style w:type="paragraph" w:customStyle="1" w:styleId="4A122A044C7844C3BDDC3E4C0BEA306E">
    <w:name w:val="4A122A044C7844C3BDDC3E4C0BEA306E"/>
    <w:rsid w:val="00B32F7C"/>
    <w:pPr>
      <w:widowControl w:val="0"/>
      <w:jc w:val="both"/>
    </w:pPr>
  </w:style>
  <w:style w:type="paragraph" w:customStyle="1" w:styleId="3BB4ADCD7A45431288011B2196EA610A">
    <w:name w:val="3BB4ADCD7A45431288011B2196EA610A"/>
    <w:rsid w:val="00B32F7C"/>
    <w:pPr>
      <w:widowControl w:val="0"/>
      <w:jc w:val="both"/>
    </w:pPr>
  </w:style>
  <w:style w:type="paragraph" w:customStyle="1" w:styleId="97DA2C5C99AA475B9D153EA0ECD19DE1">
    <w:name w:val="97DA2C5C99AA475B9D153EA0ECD19DE1"/>
    <w:rsid w:val="00B32F7C"/>
    <w:pPr>
      <w:widowControl w:val="0"/>
      <w:jc w:val="both"/>
    </w:pPr>
  </w:style>
  <w:style w:type="paragraph" w:customStyle="1" w:styleId="9608AA2BC8CC4FEDAC488B2848CFBAFF">
    <w:name w:val="9608AA2BC8CC4FEDAC488B2848CFBAFF"/>
    <w:rsid w:val="00B32F7C"/>
    <w:pPr>
      <w:widowControl w:val="0"/>
      <w:jc w:val="both"/>
    </w:pPr>
  </w:style>
  <w:style w:type="paragraph" w:customStyle="1" w:styleId="3FB7492F38E148BAADBFAE81E7C4868D">
    <w:name w:val="3FB7492F38E148BAADBFAE81E7C4868D"/>
    <w:rsid w:val="00B32F7C"/>
    <w:pPr>
      <w:widowControl w:val="0"/>
      <w:jc w:val="both"/>
    </w:pPr>
  </w:style>
  <w:style w:type="paragraph" w:customStyle="1" w:styleId="8AFCD451FBC04ABB9228244EDD945099">
    <w:name w:val="8AFCD451FBC04ABB9228244EDD945099"/>
    <w:rsid w:val="00B32F7C"/>
    <w:pPr>
      <w:widowControl w:val="0"/>
      <w:jc w:val="both"/>
    </w:pPr>
  </w:style>
  <w:style w:type="paragraph" w:customStyle="1" w:styleId="02CEDCAB9C0A4585878C2C6F9E23A585">
    <w:name w:val="02CEDCAB9C0A4585878C2C6F9E23A585"/>
    <w:rsid w:val="00B32F7C"/>
    <w:pPr>
      <w:widowControl w:val="0"/>
      <w:jc w:val="both"/>
    </w:pPr>
  </w:style>
  <w:style w:type="paragraph" w:customStyle="1" w:styleId="1457087B16114934B4091B4760FC1924">
    <w:name w:val="1457087B16114934B4091B4760FC1924"/>
    <w:rsid w:val="00B32F7C"/>
    <w:pPr>
      <w:widowControl w:val="0"/>
      <w:jc w:val="both"/>
    </w:pPr>
  </w:style>
  <w:style w:type="paragraph" w:customStyle="1" w:styleId="10403E60557F4EB0AF0231A71E7ABD6F">
    <w:name w:val="10403E60557F4EB0AF0231A71E7ABD6F"/>
    <w:rsid w:val="00B32F7C"/>
    <w:pPr>
      <w:widowControl w:val="0"/>
      <w:jc w:val="both"/>
    </w:pPr>
  </w:style>
  <w:style w:type="paragraph" w:customStyle="1" w:styleId="2703E24F589D4B679AB1A706AFA1335D">
    <w:name w:val="2703E24F589D4B679AB1A706AFA1335D"/>
    <w:rsid w:val="00B32F7C"/>
    <w:pPr>
      <w:widowControl w:val="0"/>
      <w:jc w:val="both"/>
    </w:pPr>
  </w:style>
  <w:style w:type="paragraph" w:customStyle="1" w:styleId="106CD902F45B469CADBEAD111AF15109">
    <w:name w:val="106CD902F45B469CADBEAD111AF15109"/>
    <w:rsid w:val="00B32F7C"/>
    <w:pPr>
      <w:widowControl w:val="0"/>
      <w:jc w:val="both"/>
    </w:pPr>
  </w:style>
  <w:style w:type="paragraph" w:customStyle="1" w:styleId="BF60F3C4EA1A496B90313566024FB52F">
    <w:name w:val="BF60F3C4EA1A496B90313566024FB52F"/>
    <w:rsid w:val="00B32F7C"/>
    <w:pPr>
      <w:widowControl w:val="0"/>
      <w:jc w:val="both"/>
    </w:pPr>
  </w:style>
  <w:style w:type="paragraph" w:customStyle="1" w:styleId="429E473F8B8749F2A0958F85FCF61CA9">
    <w:name w:val="429E473F8B8749F2A0958F85FCF61CA9"/>
    <w:rsid w:val="00B32F7C"/>
    <w:pPr>
      <w:widowControl w:val="0"/>
      <w:jc w:val="both"/>
    </w:pPr>
  </w:style>
  <w:style w:type="paragraph" w:customStyle="1" w:styleId="952AC33E99F244F6B8360A50E50A95A5">
    <w:name w:val="952AC33E99F244F6B8360A50E50A95A5"/>
    <w:rsid w:val="00B32F7C"/>
    <w:pPr>
      <w:widowControl w:val="0"/>
      <w:jc w:val="both"/>
    </w:pPr>
  </w:style>
  <w:style w:type="paragraph" w:customStyle="1" w:styleId="B536E05AC4B2419498775C67A157EB4C">
    <w:name w:val="B536E05AC4B2419498775C67A157EB4C"/>
    <w:rsid w:val="00B32F7C"/>
    <w:pPr>
      <w:widowControl w:val="0"/>
      <w:jc w:val="both"/>
    </w:pPr>
  </w:style>
  <w:style w:type="paragraph" w:customStyle="1" w:styleId="4C979B4E3BAD4B0F95B17D8D20EBE1B1">
    <w:name w:val="4C979B4E3BAD4B0F95B17D8D20EBE1B1"/>
    <w:rsid w:val="00B32F7C"/>
    <w:pPr>
      <w:widowControl w:val="0"/>
      <w:jc w:val="both"/>
    </w:pPr>
  </w:style>
  <w:style w:type="paragraph" w:customStyle="1" w:styleId="70C49018DB914D49BC2314B94D7F498C">
    <w:name w:val="70C49018DB914D49BC2314B94D7F498C"/>
    <w:rsid w:val="00B32F7C"/>
    <w:pPr>
      <w:widowControl w:val="0"/>
      <w:jc w:val="both"/>
    </w:pPr>
  </w:style>
  <w:style w:type="paragraph" w:customStyle="1" w:styleId="21E043E0C1354986B72894E7E323DDD4">
    <w:name w:val="21E043E0C1354986B72894E7E323DDD4"/>
    <w:rsid w:val="007C6B67"/>
    <w:pPr>
      <w:widowControl w:val="0"/>
      <w:jc w:val="both"/>
    </w:pPr>
  </w:style>
  <w:style w:type="paragraph" w:customStyle="1" w:styleId="9CE657411F504A1EAD9D3BCFCCC9CA50">
    <w:name w:val="9CE657411F504A1EAD9D3BCFCCC9CA50"/>
    <w:rsid w:val="007C6B67"/>
    <w:pPr>
      <w:widowControl w:val="0"/>
      <w:jc w:val="both"/>
    </w:pPr>
  </w:style>
  <w:style w:type="paragraph" w:customStyle="1" w:styleId="40100B92C8B44F3AB1151FB2751764D3">
    <w:name w:val="40100B92C8B44F3AB1151FB2751764D3"/>
    <w:rsid w:val="007C6B67"/>
    <w:pPr>
      <w:widowControl w:val="0"/>
      <w:jc w:val="both"/>
    </w:pPr>
  </w:style>
  <w:style w:type="paragraph" w:customStyle="1" w:styleId="96327B75EECC49BA894711B2728F2EF0">
    <w:name w:val="96327B75EECC49BA894711B2728F2EF0"/>
    <w:rsid w:val="007C6B67"/>
    <w:pPr>
      <w:widowControl w:val="0"/>
      <w:jc w:val="both"/>
    </w:pPr>
  </w:style>
  <w:style w:type="paragraph" w:customStyle="1" w:styleId="0E4A3B44ABDA4424AE014EC8BA5657BC">
    <w:name w:val="0E4A3B44ABDA4424AE014EC8BA5657BC"/>
    <w:rsid w:val="007C6B67"/>
    <w:pPr>
      <w:widowControl w:val="0"/>
      <w:jc w:val="both"/>
    </w:pPr>
  </w:style>
  <w:style w:type="paragraph" w:customStyle="1" w:styleId="0B09A61723C74A40A665DC8FCD188C4F">
    <w:name w:val="0B09A61723C74A40A665DC8FCD188C4F"/>
    <w:rsid w:val="007C6B67"/>
    <w:pPr>
      <w:widowControl w:val="0"/>
      <w:jc w:val="both"/>
    </w:pPr>
  </w:style>
  <w:style w:type="paragraph" w:customStyle="1" w:styleId="12107B1B37274F2BA81DD9A6623457D2">
    <w:name w:val="12107B1B37274F2BA81DD9A6623457D2"/>
    <w:rsid w:val="007C6B67"/>
    <w:pPr>
      <w:widowControl w:val="0"/>
      <w:jc w:val="both"/>
    </w:pPr>
  </w:style>
  <w:style w:type="paragraph" w:customStyle="1" w:styleId="310AD70F0EC24789872996228CE40810">
    <w:name w:val="310AD70F0EC24789872996228CE40810"/>
    <w:rsid w:val="007C6B67"/>
    <w:pPr>
      <w:widowControl w:val="0"/>
      <w:jc w:val="both"/>
    </w:pPr>
  </w:style>
  <w:style w:type="paragraph" w:customStyle="1" w:styleId="02B64ED819554FF68718C453775B823D">
    <w:name w:val="02B64ED819554FF68718C453775B823D"/>
    <w:rsid w:val="007C6B67"/>
    <w:pPr>
      <w:widowControl w:val="0"/>
      <w:jc w:val="both"/>
    </w:pPr>
  </w:style>
  <w:style w:type="paragraph" w:customStyle="1" w:styleId="7FE3259C429944B7A4232525360125EE">
    <w:name w:val="7FE3259C429944B7A4232525360125EE"/>
    <w:rsid w:val="007C6B67"/>
    <w:pPr>
      <w:widowControl w:val="0"/>
      <w:jc w:val="both"/>
    </w:pPr>
  </w:style>
  <w:style w:type="paragraph" w:customStyle="1" w:styleId="E8B7C631176B4E309EB7352D59BA49C3">
    <w:name w:val="E8B7C631176B4E309EB7352D59BA49C3"/>
    <w:rsid w:val="007C6B67"/>
    <w:pPr>
      <w:widowControl w:val="0"/>
      <w:jc w:val="both"/>
    </w:pPr>
  </w:style>
  <w:style w:type="paragraph" w:customStyle="1" w:styleId="DFD86E303713484A9F704388A2AAA808">
    <w:name w:val="DFD86E303713484A9F704388A2AAA808"/>
    <w:rsid w:val="007C6B67"/>
    <w:pPr>
      <w:widowControl w:val="0"/>
      <w:jc w:val="both"/>
    </w:pPr>
  </w:style>
  <w:style w:type="paragraph" w:customStyle="1" w:styleId="C1E173929CB34608A41D192A9289D93E">
    <w:name w:val="C1E173929CB34608A41D192A9289D93E"/>
    <w:rsid w:val="007C6B67"/>
    <w:pPr>
      <w:widowControl w:val="0"/>
      <w:jc w:val="both"/>
    </w:pPr>
  </w:style>
  <w:style w:type="paragraph" w:customStyle="1" w:styleId="9D2CDFCE477B4A5AA0FDE1659CAC9D09">
    <w:name w:val="9D2CDFCE477B4A5AA0FDE1659CAC9D09"/>
    <w:rsid w:val="007C6B67"/>
    <w:pPr>
      <w:widowControl w:val="0"/>
      <w:jc w:val="both"/>
    </w:pPr>
  </w:style>
  <w:style w:type="paragraph" w:customStyle="1" w:styleId="21E9AF4DA15043FAB94E17AEE020D4A7">
    <w:name w:val="21E9AF4DA15043FAB94E17AEE020D4A7"/>
    <w:rsid w:val="007C6B67"/>
    <w:pPr>
      <w:widowControl w:val="0"/>
      <w:jc w:val="both"/>
    </w:pPr>
  </w:style>
  <w:style w:type="paragraph" w:customStyle="1" w:styleId="F3A10BF21B4A41498567A176FE397B46">
    <w:name w:val="F3A10BF21B4A41498567A176FE397B46"/>
    <w:rsid w:val="007C6B67"/>
    <w:pPr>
      <w:widowControl w:val="0"/>
      <w:jc w:val="both"/>
    </w:pPr>
  </w:style>
  <w:style w:type="paragraph" w:customStyle="1" w:styleId="D53D926EB2784612B92964AC52CF7D4A">
    <w:name w:val="D53D926EB2784612B92964AC52CF7D4A"/>
    <w:rsid w:val="007C6B67"/>
    <w:pPr>
      <w:widowControl w:val="0"/>
      <w:jc w:val="both"/>
    </w:pPr>
  </w:style>
  <w:style w:type="paragraph" w:customStyle="1" w:styleId="1A9B7717A0FF459E93010AAF7F10A6A8">
    <w:name w:val="1A9B7717A0FF459E93010AAF7F10A6A8"/>
    <w:rsid w:val="007C6B67"/>
    <w:pPr>
      <w:widowControl w:val="0"/>
      <w:jc w:val="both"/>
    </w:pPr>
  </w:style>
  <w:style w:type="paragraph" w:customStyle="1" w:styleId="BEF0C38DFF044751816E2C13E4E9791E">
    <w:name w:val="BEF0C38DFF044751816E2C13E4E9791E"/>
    <w:rsid w:val="007C6B67"/>
    <w:pPr>
      <w:widowControl w:val="0"/>
      <w:jc w:val="both"/>
    </w:pPr>
  </w:style>
  <w:style w:type="paragraph" w:customStyle="1" w:styleId="2F8DE6B5742F40A58493CD9624FA028D">
    <w:name w:val="2F8DE6B5742F40A58493CD9624FA028D"/>
    <w:rsid w:val="007C6B67"/>
    <w:pPr>
      <w:widowControl w:val="0"/>
      <w:jc w:val="both"/>
    </w:pPr>
  </w:style>
  <w:style w:type="paragraph" w:customStyle="1" w:styleId="A79AECCE86E747B7835AB884BD0EB32F">
    <w:name w:val="A79AECCE86E747B7835AB884BD0EB32F"/>
    <w:rsid w:val="007C6B67"/>
    <w:pPr>
      <w:widowControl w:val="0"/>
      <w:jc w:val="both"/>
    </w:pPr>
  </w:style>
  <w:style w:type="paragraph" w:customStyle="1" w:styleId="5E5B23E4B2A8432AA9CB257FA6439AE3">
    <w:name w:val="5E5B23E4B2A8432AA9CB257FA6439AE3"/>
    <w:rsid w:val="007C6B67"/>
    <w:pPr>
      <w:widowControl w:val="0"/>
      <w:jc w:val="both"/>
    </w:pPr>
  </w:style>
  <w:style w:type="paragraph" w:customStyle="1" w:styleId="8FFACFA0F9DC48A396981E6D6DA74DF6">
    <w:name w:val="8FFACFA0F9DC48A396981E6D6DA74DF6"/>
    <w:rsid w:val="007C6B67"/>
    <w:pPr>
      <w:widowControl w:val="0"/>
      <w:jc w:val="both"/>
    </w:pPr>
  </w:style>
  <w:style w:type="paragraph" w:customStyle="1" w:styleId="35CBF02269EB4C108332FB0939ED7D40">
    <w:name w:val="35CBF02269EB4C108332FB0939ED7D40"/>
    <w:rsid w:val="007C6B67"/>
    <w:pPr>
      <w:widowControl w:val="0"/>
      <w:jc w:val="both"/>
    </w:pPr>
  </w:style>
  <w:style w:type="paragraph" w:customStyle="1" w:styleId="AFC71792338F40AFA6B639EC5F7FD8DE">
    <w:name w:val="AFC71792338F40AFA6B639EC5F7FD8DE"/>
    <w:rsid w:val="007C6B67"/>
    <w:pPr>
      <w:widowControl w:val="0"/>
      <w:jc w:val="both"/>
    </w:pPr>
  </w:style>
  <w:style w:type="paragraph" w:customStyle="1" w:styleId="6971A927019E48AF8F887F336510D4AA">
    <w:name w:val="6971A927019E48AF8F887F336510D4AA"/>
    <w:rsid w:val="007C6B67"/>
    <w:pPr>
      <w:widowControl w:val="0"/>
      <w:jc w:val="both"/>
    </w:pPr>
  </w:style>
  <w:style w:type="paragraph" w:customStyle="1" w:styleId="A6B51ED972EC4C5E8B87DD08F0D60FDE">
    <w:name w:val="A6B51ED972EC4C5E8B87DD08F0D60FDE"/>
    <w:rsid w:val="007C6B67"/>
    <w:pPr>
      <w:widowControl w:val="0"/>
      <w:jc w:val="both"/>
    </w:pPr>
  </w:style>
  <w:style w:type="paragraph" w:customStyle="1" w:styleId="C623C50CCD3A478086C30B629D658DB5">
    <w:name w:val="C623C50CCD3A478086C30B629D658DB5"/>
    <w:rsid w:val="007C6B67"/>
    <w:pPr>
      <w:widowControl w:val="0"/>
      <w:jc w:val="both"/>
    </w:pPr>
  </w:style>
  <w:style w:type="paragraph" w:customStyle="1" w:styleId="95D1196EEC2B48EB986A8B1564FAE011">
    <w:name w:val="95D1196EEC2B48EB986A8B1564FAE011"/>
    <w:rsid w:val="007C6B67"/>
    <w:pPr>
      <w:widowControl w:val="0"/>
      <w:jc w:val="both"/>
    </w:pPr>
  </w:style>
  <w:style w:type="paragraph" w:customStyle="1" w:styleId="C43BA6E768C3450DAFD7284BCF8172B5">
    <w:name w:val="C43BA6E768C3450DAFD7284BCF8172B5"/>
    <w:rsid w:val="007C6B67"/>
    <w:pPr>
      <w:widowControl w:val="0"/>
      <w:jc w:val="both"/>
    </w:pPr>
  </w:style>
  <w:style w:type="paragraph" w:customStyle="1" w:styleId="82E0B1D94A0145D688DDFE9CF4DE2B61">
    <w:name w:val="82E0B1D94A0145D688DDFE9CF4DE2B61"/>
    <w:rsid w:val="007C6B67"/>
    <w:pPr>
      <w:widowControl w:val="0"/>
      <w:jc w:val="both"/>
    </w:pPr>
  </w:style>
  <w:style w:type="paragraph" w:customStyle="1" w:styleId="B3B1D155C81B4350A95763C832BE84A8">
    <w:name w:val="B3B1D155C81B4350A95763C832BE84A8"/>
    <w:rsid w:val="007C6B67"/>
    <w:pPr>
      <w:widowControl w:val="0"/>
      <w:jc w:val="both"/>
    </w:pPr>
  </w:style>
  <w:style w:type="paragraph" w:customStyle="1" w:styleId="A5FAFDB938954095A74D34FEE4F7131C">
    <w:name w:val="A5FAFDB938954095A74D34FEE4F7131C"/>
    <w:rsid w:val="007C6B67"/>
    <w:pPr>
      <w:widowControl w:val="0"/>
      <w:jc w:val="both"/>
    </w:pPr>
  </w:style>
  <w:style w:type="paragraph" w:customStyle="1" w:styleId="0D432CFE12484EFFA2E4B8DAD55FD550">
    <w:name w:val="0D432CFE12484EFFA2E4B8DAD55FD550"/>
    <w:rsid w:val="007C6B67"/>
    <w:pPr>
      <w:widowControl w:val="0"/>
      <w:jc w:val="both"/>
    </w:pPr>
  </w:style>
  <w:style w:type="paragraph" w:customStyle="1" w:styleId="F6C1ABDF88954210AB84824076BE39E3">
    <w:name w:val="F6C1ABDF88954210AB84824076BE39E3"/>
    <w:rsid w:val="007C6B67"/>
    <w:pPr>
      <w:widowControl w:val="0"/>
      <w:jc w:val="both"/>
    </w:pPr>
  </w:style>
  <w:style w:type="paragraph" w:customStyle="1" w:styleId="A92DA48DAA454D7E908A0C9BE5D6FB3C">
    <w:name w:val="A92DA48DAA454D7E908A0C9BE5D6FB3C"/>
    <w:rsid w:val="007C6B67"/>
    <w:pPr>
      <w:widowControl w:val="0"/>
      <w:jc w:val="both"/>
    </w:pPr>
  </w:style>
  <w:style w:type="paragraph" w:customStyle="1" w:styleId="CB3E649CE5C24E02BFBCDF59EB01FE2A">
    <w:name w:val="CB3E649CE5C24E02BFBCDF59EB01FE2A"/>
    <w:rsid w:val="007C6B67"/>
    <w:pPr>
      <w:widowControl w:val="0"/>
      <w:jc w:val="both"/>
    </w:pPr>
  </w:style>
  <w:style w:type="paragraph" w:customStyle="1" w:styleId="48B3ED634CB74AEE883AA2C7ADEC5FBA">
    <w:name w:val="48B3ED634CB74AEE883AA2C7ADEC5FBA"/>
    <w:rsid w:val="007C6B67"/>
    <w:pPr>
      <w:widowControl w:val="0"/>
      <w:jc w:val="both"/>
    </w:pPr>
  </w:style>
  <w:style w:type="paragraph" w:customStyle="1" w:styleId="C11E5085706F40D385565F653237370B">
    <w:name w:val="C11E5085706F40D385565F653237370B"/>
    <w:rsid w:val="007C6B67"/>
    <w:pPr>
      <w:widowControl w:val="0"/>
      <w:jc w:val="both"/>
    </w:pPr>
  </w:style>
  <w:style w:type="paragraph" w:customStyle="1" w:styleId="5AC3D73E7C9A4994BE5340A925B50327">
    <w:name w:val="5AC3D73E7C9A4994BE5340A925B50327"/>
    <w:rsid w:val="007C6B67"/>
    <w:pPr>
      <w:widowControl w:val="0"/>
      <w:jc w:val="both"/>
    </w:pPr>
  </w:style>
  <w:style w:type="paragraph" w:customStyle="1" w:styleId="430A2BD7D6904D9E925E8B6DDAED72BE">
    <w:name w:val="430A2BD7D6904D9E925E8B6DDAED72BE"/>
    <w:rsid w:val="007C6B67"/>
    <w:pPr>
      <w:widowControl w:val="0"/>
      <w:jc w:val="both"/>
    </w:pPr>
  </w:style>
  <w:style w:type="paragraph" w:customStyle="1" w:styleId="9682F57C6ABC474BBCB648FD70FAFDA6">
    <w:name w:val="9682F57C6ABC474BBCB648FD70FAFDA6"/>
    <w:rsid w:val="007C6B67"/>
    <w:pPr>
      <w:widowControl w:val="0"/>
      <w:jc w:val="both"/>
    </w:pPr>
  </w:style>
  <w:style w:type="paragraph" w:customStyle="1" w:styleId="4BD93A6896104540A92881037000399F">
    <w:name w:val="4BD93A6896104540A92881037000399F"/>
    <w:rsid w:val="007C6B67"/>
    <w:pPr>
      <w:widowControl w:val="0"/>
      <w:jc w:val="both"/>
    </w:pPr>
  </w:style>
  <w:style w:type="paragraph" w:customStyle="1" w:styleId="D0FBADA031844C3FB54B0698918DF915">
    <w:name w:val="D0FBADA031844C3FB54B0698918DF915"/>
    <w:rsid w:val="007C6B67"/>
    <w:pPr>
      <w:widowControl w:val="0"/>
      <w:jc w:val="both"/>
    </w:pPr>
  </w:style>
  <w:style w:type="paragraph" w:customStyle="1" w:styleId="B77BA2375BC24007BDCB94C333C2928F">
    <w:name w:val="B77BA2375BC24007BDCB94C333C2928F"/>
    <w:rsid w:val="007C6B67"/>
    <w:pPr>
      <w:widowControl w:val="0"/>
      <w:jc w:val="both"/>
    </w:pPr>
  </w:style>
  <w:style w:type="paragraph" w:customStyle="1" w:styleId="8BDA19EED650406BA3106281D7455C8D">
    <w:name w:val="8BDA19EED650406BA3106281D7455C8D"/>
    <w:rsid w:val="007C6B67"/>
    <w:pPr>
      <w:widowControl w:val="0"/>
      <w:jc w:val="both"/>
    </w:pPr>
  </w:style>
  <w:style w:type="paragraph" w:customStyle="1" w:styleId="B2FD70A265834CEE8DAACBB757A36AD0">
    <w:name w:val="B2FD70A265834CEE8DAACBB757A36AD0"/>
    <w:rsid w:val="007C6B67"/>
    <w:pPr>
      <w:widowControl w:val="0"/>
      <w:jc w:val="both"/>
    </w:pPr>
  </w:style>
  <w:style w:type="paragraph" w:customStyle="1" w:styleId="8C2E7ABC3F9B41B0A29587661CFC68EC">
    <w:name w:val="8C2E7ABC3F9B41B0A29587661CFC68EC"/>
    <w:rsid w:val="007C6B67"/>
    <w:pPr>
      <w:widowControl w:val="0"/>
      <w:jc w:val="both"/>
    </w:pPr>
  </w:style>
  <w:style w:type="paragraph" w:customStyle="1" w:styleId="B0D11240986742049F53AD0C9BC7ED3C">
    <w:name w:val="B0D11240986742049F53AD0C9BC7ED3C"/>
    <w:rsid w:val="007C6B67"/>
    <w:pPr>
      <w:widowControl w:val="0"/>
      <w:jc w:val="both"/>
    </w:pPr>
  </w:style>
  <w:style w:type="paragraph" w:customStyle="1" w:styleId="9A7730FD92D0450DB2B51BCC9E8CEE81">
    <w:name w:val="9A7730FD92D0450DB2B51BCC9E8CEE81"/>
    <w:rsid w:val="007C6B67"/>
    <w:pPr>
      <w:widowControl w:val="0"/>
      <w:jc w:val="both"/>
    </w:pPr>
  </w:style>
  <w:style w:type="paragraph" w:customStyle="1" w:styleId="6C475E01A31341ECB46A9FE404AD5B62">
    <w:name w:val="6C475E01A31341ECB46A9FE404AD5B62"/>
    <w:rsid w:val="000F092D"/>
    <w:pPr>
      <w:widowControl w:val="0"/>
      <w:jc w:val="both"/>
    </w:pPr>
  </w:style>
  <w:style w:type="paragraph" w:customStyle="1" w:styleId="F0B75BE7DC20430DBDFE7D5C202450F4">
    <w:name w:val="F0B75BE7DC20430DBDFE7D5C202450F4"/>
    <w:rsid w:val="000F092D"/>
    <w:pPr>
      <w:widowControl w:val="0"/>
      <w:jc w:val="both"/>
    </w:pPr>
  </w:style>
  <w:style w:type="paragraph" w:customStyle="1" w:styleId="77FE678DD2A74D41878315299C8DF890">
    <w:name w:val="77FE678DD2A74D41878315299C8DF890"/>
    <w:rsid w:val="000F092D"/>
    <w:pPr>
      <w:widowControl w:val="0"/>
      <w:jc w:val="both"/>
    </w:pPr>
  </w:style>
  <w:style w:type="paragraph" w:customStyle="1" w:styleId="15943A56AEBD4BF98075CA25EC5CE818">
    <w:name w:val="15943A56AEBD4BF98075CA25EC5CE818"/>
    <w:rsid w:val="000F092D"/>
    <w:pPr>
      <w:widowControl w:val="0"/>
      <w:jc w:val="both"/>
    </w:pPr>
  </w:style>
  <w:style w:type="paragraph" w:customStyle="1" w:styleId="CD84488024184467B2518615EB4A1CD7">
    <w:name w:val="CD84488024184467B2518615EB4A1CD7"/>
    <w:rsid w:val="000F092D"/>
    <w:pPr>
      <w:widowControl w:val="0"/>
      <w:jc w:val="both"/>
    </w:pPr>
  </w:style>
  <w:style w:type="paragraph" w:customStyle="1" w:styleId="B984F080BEDB4CA4BC70406CF2840E2A">
    <w:name w:val="B984F080BEDB4CA4BC70406CF2840E2A"/>
    <w:rsid w:val="000F092D"/>
    <w:pPr>
      <w:widowControl w:val="0"/>
      <w:jc w:val="both"/>
    </w:pPr>
  </w:style>
  <w:style w:type="paragraph" w:customStyle="1" w:styleId="9E1E85466E7644119A58C62A8CAE372C">
    <w:name w:val="9E1E85466E7644119A58C62A8CAE372C"/>
    <w:rsid w:val="000F092D"/>
    <w:pPr>
      <w:widowControl w:val="0"/>
      <w:jc w:val="both"/>
    </w:pPr>
  </w:style>
  <w:style w:type="paragraph" w:customStyle="1" w:styleId="B9B92EBA997B45CE924C2D2661CE6339">
    <w:name w:val="B9B92EBA997B45CE924C2D2661CE6339"/>
    <w:rsid w:val="000F092D"/>
    <w:pPr>
      <w:widowControl w:val="0"/>
      <w:jc w:val="both"/>
    </w:pPr>
  </w:style>
  <w:style w:type="paragraph" w:customStyle="1" w:styleId="971AE8E91C7C4D5F9C8344F7EDE4BC44">
    <w:name w:val="971AE8E91C7C4D5F9C8344F7EDE4BC44"/>
    <w:rsid w:val="000F092D"/>
    <w:pPr>
      <w:widowControl w:val="0"/>
      <w:jc w:val="both"/>
    </w:pPr>
  </w:style>
  <w:style w:type="paragraph" w:customStyle="1" w:styleId="50F75134B4184686BB874B914A02B1C3">
    <w:name w:val="50F75134B4184686BB874B914A02B1C3"/>
    <w:rsid w:val="000F092D"/>
    <w:pPr>
      <w:widowControl w:val="0"/>
      <w:jc w:val="both"/>
    </w:pPr>
  </w:style>
  <w:style w:type="paragraph" w:customStyle="1" w:styleId="D098419972FD410EB6FDA7D6927C8804">
    <w:name w:val="D098419972FD410EB6FDA7D6927C8804"/>
    <w:rsid w:val="000F092D"/>
    <w:pPr>
      <w:widowControl w:val="0"/>
      <w:jc w:val="both"/>
    </w:pPr>
  </w:style>
  <w:style w:type="paragraph" w:customStyle="1" w:styleId="8D349E57B99C48D4B061FE1BCC0D78D2">
    <w:name w:val="8D349E57B99C48D4B061FE1BCC0D78D2"/>
    <w:rsid w:val="000F092D"/>
    <w:pPr>
      <w:widowControl w:val="0"/>
      <w:jc w:val="both"/>
    </w:pPr>
  </w:style>
  <w:style w:type="paragraph" w:customStyle="1" w:styleId="FF54024BF5D7482AB281F42B680A7861">
    <w:name w:val="FF54024BF5D7482AB281F42B680A7861"/>
    <w:rsid w:val="000F092D"/>
    <w:pPr>
      <w:widowControl w:val="0"/>
      <w:jc w:val="both"/>
    </w:pPr>
  </w:style>
  <w:style w:type="paragraph" w:customStyle="1" w:styleId="82EF09697C304DA1A887C684CE979714">
    <w:name w:val="82EF09697C304DA1A887C684CE979714"/>
    <w:rsid w:val="000F092D"/>
    <w:pPr>
      <w:widowControl w:val="0"/>
      <w:jc w:val="both"/>
    </w:pPr>
  </w:style>
  <w:style w:type="paragraph" w:customStyle="1" w:styleId="31373B2AF95541DC89D6BE2C3B9272BF">
    <w:name w:val="31373B2AF95541DC89D6BE2C3B9272BF"/>
    <w:rsid w:val="000F092D"/>
    <w:pPr>
      <w:widowControl w:val="0"/>
      <w:jc w:val="both"/>
    </w:pPr>
  </w:style>
  <w:style w:type="paragraph" w:customStyle="1" w:styleId="DDF673036880417798117C26F8BE76C7">
    <w:name w:val="DDF673036880417798117C26F8BE76C7"/>
    <w:rsid w:val="000F092D"/>
    <w:pPr>
      <w:widowControl w:val="0"/>
      <w:jc w:val="both"/>
    </w:pPr>
  </w:style>
  <w:style w:type="paragraph" w:customStyle="1" w:styleId="BDADF42C7E5B448F9092B1AC6740B0F5">
    <w:name w:val="BDADF42C7E5B448F9092B1AC6740B0F5"/>
    <w:rsid w:val="000F092D"/>
    <w:pPr>
      <w:widowControl w:val="0"/>
      <w:jc w:val="both"/>
    </w:pPr>
  </w:style>
  <w:style w:type="paragraph" w:customStyle="1" w:styleId="E73D2BAC78364FD482D57EE0DC4813EB">
    <w:name w:val="E73D2BAC78364FD482D57EE0DC4813EB"/>
    <w:rsid w:val="000F092D"/>
    <w:pPr>
      <w:widowControl w:val="0"/>
      <w:jc w:val="both"/>
    </w:pPr>
  </w:style>
  <w:style w:type="paragraph" w:customStyle="1" w:styleId="4FD63E29CCA440FA986B42658B251D07">
    <w:name w:val="4FD63E29CCA440FA986B42658B251D07"/>
    <w:rsid w:val="000F092D"/>
    <w:pPr>
      <w:widowControl w:val="0"/>
      <w:jc w:val="both"/>
    </w:pPr>
  </w:style>
  <w:style w:type="paragraph" w:customStyle="1" w:styleId="78F89F4EC76443ABB046C25A3B06D69A">
    <w:name w:val="78F89F4EC76443ABB046C25A3B06D69A"/>
    <w:rsid w:val="000F092D"/>
    <w:pPr>
      <w:widowControl w:val="0"/>
      <w:jc w:val="both"/>
    </w:pPr>
  </w:style>
  <w:style w:type="paragraph" w:customStyle="1" w:styleId="BF7CB7C8F4E6409CBF633B9B6D91C9A5">
    <w:name w:val="BF7CB7C8F4E6409CBF633B9B6D91C9A5"/>
    <w:rsid w:val="000F092D"/>
    <w:pPr>
      <w:widowControl w:val="0"/>
      <w:jc w:val="both"/>
    </w:pPr>
  </w:style>
  <w:style w:type="paragraph" w:customStyle="1" w:styleId="4407B451DAE44F25B2A91E489596E804">
    <w:name w:val="4407B451DAE44F25B2A91E489596E804"/>
    <w:rsid w:val="000F092D"/>
    <w:pPr>
      <w:widowControl w:val="0"/>
      <w:jc w:val="both"/>
    </w:pPr>
  </w:style>
  <w:style w:type="paragraph" w:customStyle="1" w:styleId="64951FC28E7946F58010421CAF006AF4">
    <w:name w:val="64951FC28E7946F58010421CAF006AF4"/>
    <w:rsid w:val="000F092D"/>
    <w:pPr>
      <w:widowControl w:val="0"/>
      <w:jc w:val="both"/>
    </w:pPr>
  </w:style>
  <w:style w:type="paragraph" w:customStyle="1" w:styleId="985A32044B3E4EEDA1D18F9DBD33A012">
    <w:name w:val="985A32044B3E4EEDA1D18F9DBD33A012"/>
    <w:rsid w:val="000F092D"/>
    <w:pPr>
      <w:widowControl w:val="0"/>
      <w:jc w:val="both"/>
    </w:pPr>
  </w:style>
  <w:style w:type="paragraph" w:customStyle="1" w:styleId="9AC5111E4B134D05A77B59F7F05D0A12">
    <w:name w:val="9AC5111E4B134D05A77B59F7F05D0A12"/>
    <w:rsid w:val="000F092D"/>
    <w:pPr>
      <w:widowControl w:val="0"/>
      <w:jc w:val="both"/>
    </w:pPr>
  </w:style>
  <w:style w:type="paragraph" w:customStyle="1" w:styleId="8D391E494C674A80BF2925E8389C0D1C">
    <w:name w:val="8D391E494C674A80BF2925E8389C0D1C"/>
    <w:rsid w:val="000F092D"/>
    <w:pPr>
      <w:widowControl w:val="0"/>
      <w:jc w:val="both"/>
    </w:pPr>
  </w:style>
  <w:style w:type="paragraph" w:customStyle="1" w:styleId="5E0686C601254A18B6EF85756ED00668">
    <w:name w:val="5E0686C601254A18B6EF85756ED00668"/>
    <w:rsid w:val="000F092D"/>
    <w:pPr>
      <w:widowControl w:val="0"/>
      <w:jc w:val="both"/>
    </w:pPr>
  </w:style>
  <w:style w:type="paragraph" w:customStyle="1" w:styleId="073F6A5635324978981C280FD1C1324C">
    <w:name w:val="073F6A5635324978981C280FD1C1324C"/>
    <w:rsid w:val="000F092D"/>
    <w:pPr>
      <w:widowControl w:val="0"/>
      <w:jc w:val="both"/>
    </w:pPr>
  </w:style>
  <w:style w:type="paragraph" w:customStyle="1" w:styleId="61822A64DA074622A5FA106D8041562D">
    <w:name w:val="61822A64DA074622A5FA106D8041562D"/>
    <w:rsid w:val="000F092D"/>
    <w:pPr>
      <w:widowControl w:val="0"/>
      <w:jc w:val="both"/>
    </w:pPr>
  </w:style>
  <w:style w:type="paragraph" w:customStyle="1" w:styleId="8D84AFA021774A0B8DCA429EC09398C2">
    <w:name w:val="8D84AFA021774A0B8DCA429EC09398C2"/>
    <w:rsid w:val="000F092D"/>
    <w:pPr>
      <w:widowControl w:val="0"/>
      <w:jc w:val="both"/>
    </w:pPr>
  </w:style>
  <w:style w:type="paragraph" w:customStyle="1" w:styleId="B4FCF020FA0E43D7A4DC1143E14BD71D">
    <w:name w:val="B4FCF020FA0E43D7A4DC1143E14BD71D"/>
    <w:rsid w:val="000F092D"/>
    <w:pPr>
      <w:widowControl w:val="0"/>
      <w:jc w:val="both"/>
    </w:pPr>
  </w:style>
  <w:style w:type="paragraph" w:customStyle="1" w:styleId="6262507827024200A64B10D1067B40E3">
    <w:name w:val="6262507827024200A64B10D1067B40E3"/>
    <w:rsid w:val="000F092D"/>
    <w:pPr>
      <w:widowControl w:val="0"/>
      <w:jc w:val="both"/>
    </w:pPr>
  </w:style>
  <w:style w:type="paragraph" w:customStyle="1" w:styleId="1CBC0B8BDCB54F31AD7EBB2199079334">
    <w:name w:val="1CBC0B8BDCB54F31AD7EBB2199079334"/>
    <w:rsid w:val="000F092D"/>
    <w:pPr>
      <w:widowControl w:val="0"/>
      <w:jc w:val="both"/>
    </w:pPr>
  </w:style>
  <w:style w:type="paragraph" w:customStyle="1" w:styleId="E39D02725EF54D92955BF53BF94811EC">
    <w:name w:val="E39D02725EF54D92955BF53BF94811EC"/>
    <w:rsid w:val="000F092D"/>
    <w:pPr>
      <w:widowControl w:val="0"/>
      <w:jc w:val="both"/>
    </w:pPr>
  </w:style>
  <w:style w:type="paragraph" w:customStyle="1" w:styleId="47F34E7675DA41AF9FD727B61C0C6476">
    <w:name w:val="47F34E7675DA41AF9FD727B61C0C6476"/>
    <w:rsid w:val="000F092D"/>
    <w:pPr>
      <w:widowControl w:val="0"/>
      <w:jc w:val="both"/>
    </w:pPr>
  </w:style>
  <w:style w:type="paragraph" w:customStyle="1" w:styleId="3C917DB9090F49159B148E8A15DCC3ED">
    <w:name w:val="3C917DB9090F49159B148E8A15DCC3ED"/>
    <w:rsid w:val="000F092D"/>
    <w:pPr>
      <w:widowControl w:val="0"/>
      <w:jc w:val="both"/>
    </w:pPr>
  </w:style>
  <w:style w:type="paragraph" w:customStyle="1" w:styleId="FC6F71C4CB7E49FB9869CB7CFB69EFB7">
    <w:name w:val="FC6F71C4CB7E49FB9869CB7CFB69EFB7"/>
    <w:rsid w:val="000F092D"/>
    <w:pPr>
      <w:widowControl w:val="0"/>
      <w:jc w:val="both"/>
    </w:pPr>
  </w:style>
  <w:style w:type="paragraph" w:customStyle="1" w:styleId="C0A4A7E5C12F48AEB5D11C0A00A5356F">
    <w:name w:val="C0A4A7E5C12F48AEB5D11C0A00A5356F"/>
    <w:rsid w:val="000F092D"/>
    <w:pPr>
      <w:widowControl w:val="0"/>
      <w:jc w:val="both"/>
    </w:pPr>
  </w:style>
  <w:style w:type="paragraph" w:customStyle="1" w:styleId="5FED298B64F7480BA80E8C874E1E9375">
    <w:name w:val="5FED298B64F7480BA80E8C874E1E9375"/>
    <w:rsid w:val="000F092D"/>
    <w:pPr>
      <w:widowControl w:val="0"/>
      <w:jc w:val="both"/>
    </w:pPr>
  </w:style>
  <w:style w:type="paragraph" w:customStyle="1" w:styleId="FF18C088C4BE46A4A7388680E1684097">
    <w:name w:val="FF18C088C4BE46A4A7388680E1684097"/>
    <w:rsid w:val="000F092D"/>
    <w:pPr>
      <w:widowControl w:val="0"/>
      <w:jc w:val="both"/>
    </w:pPr>
  </w:style>
  <w:style w:type="paragraph" w:customStyle="1" w:styleId="14AE8C13F3CA4A9690EFBB279B0923E3">
    <w:name w:val="14AE8C13F3CA4A9690EFBB279B0923E3"/>
    <w:rsid w:val="000F092D"/>
    <w:pPr>
      <w:widowControl w:val="0"/>
      <w:jc w:val="both"/>
    </w:pPr>
  </w:style>
  <w:style w:type="paragraph" w:customStyle="1" w:styleId="A62E9FEBBD504248952FC02A40FDAD51">
    <w:name w:val="A62E9FEBBD504248952FC02A40FDAD51"/>
    <w:rsid w:val="000F092D"/>
    <w:pPr>
      <w:widowControl w:val="0"/>
      <w:jc w:val="both"/>
    </w:pPr>
  </w:style>
  <w:style w:type="paragraph" w:customStyle="1" w:styleId="87DCD9BAEC87496EA4A04B4B2DCB5440">
    <w:name w:val="87DCD9BAEC87496EA4A04B4B2DCB5440"/>
    <w:rsid w:val="000F092D"/>
    <w:pPr>
      <w:widowControl w:val="0"/>
      <w:jc w:val="both"/>
    </w:pPr>
  </w:style>
  <w:style w:type="paragraph" w:customStyle="1" w:styleId="F8CE5875A8964274B40061DD15C81F32">
    <w:name w:val="F8CE5875A8964274B40061DD15C81F32"/>
    <w:rsid w:val="000F092D"/>
    <w:pPr>
      <w:widowControl w:val="0"/>
      <w:jc w:val="both"/>
    </w:pPr>
  </w:style>
  <w:style w:type="paragraph" w:customStyle="1" w:styleId="40F32DBA4EEC40988E794511BDEB82F3">
    <w:name w:val="40F32DBA4EEC40988E794511BDEB82F3"/>
    <w:rsid w:val="000F092D"/>
    <w:pPr>
      <w:widowControl w:val="0"/>
      <w:jc w:val="both"/>
    </w:pPr>
  </w:style>
  <w:style w:type="paragraph" w:customStyle="1" w:styleId="872E8232D30A4471A0F554A236690309">
    <w:name w:val="872E8232D30A4471A0F554A236690309"/>
    <w:rsid w:val="000F092D"/>
    <w:pPr>
      <w:widowControl w:val="0"/>
      <w:jc w:val="both"/>
    </w:pPr>
  </w:style>
  <w:style w:type="paragraph" w:customStyle="1" w:styleId="8963C564F467421994F364CE04213C18">
    <w:name w:val="8963C564F467421994F364CE04213C18"/>
    <w:rsid w:val="000F092D"/>
    <w:pPr>
      <w:widowControl w:val="0"/>
      <w:jc w:val="both"/>
    </w:pPr>
  </w:style>
  <w:style w:type="paragraph" w:customStyle="1" w:styleId="2F8692AAF3A24037B907468C1655C7B5">
    <w:name w:val="2F8692AAF3A24037B907468C1655C7B5"/>
    <w:rsid w:val="000F092D"/>
    <w:pPr>
      <w:widowControl w:val="0"/>
      <w:jc w:val="both"/>
    </w:pPr>
  </w:style>
  <w:style w:type="paragraph" w:customStyle="1" w:styleId="E1AA7E00F83C4028B1D926DCF6B1E823">
    <w:name w:val="E1AA7E00F83C4028B1D926DCF6B1E823"/>
    <w:rsid w:val="000F092D"/>
    <w:pPr>
      <w:widowControl w:val="0"/>
      <w:jc w:val="both"/>
    </w:pPr>
  </w:style>
  <w:style w:type="paragraph" w:customStyle="1" w:styleId="EA375389D5174CE6BDDD41B14398830A">
    <w:name w:val="EA375389D5174CE6BDDD41B14398830A"/>
    <w:rsid w:val="000F092D"/>
    <w:pPr>
      <w:widowControl w:val="0"/>
      <w:jc w:val="both"/>
    </w:pPr>
  </w:style>
  <w:style w:type="paragraph" w:customStyle="1" w:styleId="EC7C904DA4F942EABB1952A7288F7E24">
    <w:name w:val="EC7C904DA4F942EABB1952A7288F7E24"/>
    <w:rsid w:val="000F092D"/>
    <w:pPr>
      <w:widowControl w:val="0"/>
      <w:jc w:val="both"/>
    </w:pPr>
  </w:style>
  <w:style w:type="paragraph" w:customStyle="1" w:styleId="60D791771E6B4FF7942EC2EB760B79FE">
    <w:name w:val="60D791771E6B4FF7942EC2EB760B79FE"/>
    <w:rsid w:val="000F092D"/>
    <w:pPr>
      <w:widowControl w:val="0"/>
      <w:jc w:val="both"/>
    </w:pPr>
  </w:style>
  <w:style w:type="paragraph" w:customStyle="1" w:styleId="647CFF8F3055403798D6190C2E3F999F">
    <w:name w:val="647CFF8F3055403798D6190C2E3F999F"/>
    <w:rsid w:val="000F092D"/>
    <w:pPr>
      <w:widowControl w:val="0"/>
      <w:jc w:val="both"/>
    </w:pPr>
  </w:style>
  <w:style w:type="paragraph" w:customStyle="1" w:styleId="E9C45B72C2BF425BBDC84B1D421A8013">
    <w:name w:val="E9C45B72C2BF425BBDC84B1D421A8013"/>
    <w:rsid w:val="000F092D"/>
    <w:pPr>
      <w:widowControl w:val="0"/>
      <w:jc w:val="both"/>
    </w:pPr>
  </w:style>
  <w:style w:type="paragraph" w:customStyle="1" w:styleId="7CDDD8A8F4364D579B0EA43352192E26">
    <w:name w:val="7CDDD8A8F4364D579B0EA43352192E26"/>
    <w:rsid w:val="000F092D"/>
    <w:pPr>
      <w:widowControl w:val="0"/>
      <w:jc w:val="both"/>
    </w:pPr>
  </w:style>
  <w:style w:type="paragraph" w:customStyle="1" w:styleId="15DB896E9FB04ACC82CA681303AFF9B5">
    <w:name w:val="15DB896E9FB04ACC82CA681303AFF9B5"/>
    <w:rsid w:val="000F092D"/>
    <w:pPr>
      <w:widowControl w:val="0"/>
      <w:jc w:val="both"/>
    </w:pPr>
  </w:style>
  <w:style w:type="paragraph" w:customStyle="1" w:styleId="15CBDBB6E68443C290D8CD9B010741AC">
    <w:name w:val="15CBDBB6E68443C290D8CD9B010741AC"/>
    <w:rsid w:val="000F092D"/>
    <w:pPr>
      <w:widowControl w:val="0"/>
      <w:jc w:val="both"/>
    </w:pPr>
  </w:style>
  <w:style w:type="paragraph" w:customStyle="1" w:styleId="DCA1D28D74E04B458BDB529114EE24F8">
    <w:name w:val="DCA1D28D74E04B458BDB529114EE24F8"/>
    <w:rsid w:val="000F092D"/>
    <w:pPr>
      <w:widowControl w:val="0"/>
      <w:jc w:val="both"/>
    </w:pPr>
  </w:style>
  <w:style w:type="paragraph" w:customStyle="1" w:styleId="6D5716E2212B479C8AEC6D2D0D943A5A">
    <w:name w:val="6D5716E2212B479C8AEC6D2D0D943A5A"/>
    <w:rsid w:val="000F092D"/>
    <w:pPr>
      <w:widowControl w:val="0"/>
      <w:jc w:val="both"/>
    </w:pPr>
  </w:style>
  <w:style w:type="paragraph" w:customStyle="1" w:styleId="F17DA03FA0D94CE890D1EF667F4F9074">
    <w:name w:val="F17DA03FA0D94CE890D1EF667F4F9074"/>
    <w:rsid w:val="000F092D"/>
    <w:pPr>
      <w:widowControl w:val="0"/>
      <w:jc w:val="both"/>
    </w:pPr>
  </w:style>
  <w:style w:type="paragraph" w:customStyle="1" w:styleId="45273C9CE79E4A3AAAE17D30C1E4EB55">
    <w:name w:val="45273C9CE79E4A3AAAE17D30C1E4EB55"/>
    <w:rsid w:val="000F092D"/>
    <w:pPr>
      <w:widowControl w:val="0"/>
      <w:jc w:val="both"/>
    </w:pPr>
  </w:style>
  <w:style w:type="paragraph" w:customStyle="1" w:styleId="86A66C58587646159E58BCEF5EC410AB">
    <w:name w:val="86A66C58587646159E58BCEF5EC410AB"/>
    <w:rsid w:val="000F092D"/>
    <w:pPr>
      <w:widowControl w:val="0"/>
      <w:jc w:val="both"/>
    </w:pPr>
  </w:style>
  <w:style w:type="paragraph" w:customStyle="1" w:styleId="BD9882FEB54948A6B217B1684E73395A">
    <w:name w:val="BD9882FEB54948A6B217B1684E73395A"/>
    <w:rsid w:val="000F092D"/>
    <w:pPr>
      <w:widowControl w:val="0"/>
      <w:jc w:val="both"/>
    </w:pPr>
  </w:style>
  <w:style w:type="paragraph" w:customStyle="1" w:styleId="93D244B152274F029BDEA2CCB9468EE8">
    <w:name w:val="93D244B152274F029BDEA2CCB9468EE8"/>
    <w:rsid w:val="000F092D"/>
    <w:pPr>
      <w:widowControl w:val="0"/>
      <w:jc w:val="both"/>
    </w:pPr>
  </w:style>
  <w:style w:type="paragraph" w:customStyle="1" w:styleId="AC54235C2D664037A494318E884B74BA">
    <w:name w:val="AC54235C2D664037A494318E884B74BA"/>
    <w:rsid w:val="000F092D"/>
    <w:pPr>
      <w:widowControl w:val="0"/>
      <w:jc w:val="both"/>
    </w:pPr>
  </w:style>
  <w:style w:type="paragraph" w:customStyle="1" w:styleId="9A778D6D82D04142B25E351356AE4969">
    <w:name w:val="9A778D6D82D04142B25E351356AE4969"/>
    <w:rsid w:val="000F092D"/>
    <w:pPr>
      <w:widowControl w:val="0"/>
      <w:jc w:val="both"/>
    </w:pPr>
  </w:style>
  <w:style w:type="paragraph" w:customStyle="1" w:styleId="09662C4566E348AFAE10C2ECA15F6FD5">
    <w:name w:val="09662C4566E348AFAE10C2ECA15F6FD5"/>
    <w:rsid w:val="000F092D"/>
    <w:pPr>
      <w:widowControl w:val="0"/>
      <w:jc w:val="both"/>
    </w:pPr>
  </w:style>
  <w:style w:type="paragraph" w:customStyle="1" w:styleId="FF931A60EF094679A252F49705685A9B">
    <w:name w:val="FF931A60EF094679A252F49705685A9B"/>
    <w:rsid w:val="000F092D"/>
    <w:pPr>
      <w:widowControl w:val="0"/>
      <w:jc w:val="both"/>
    </w:pPr>
  </w:style>
  <w:style w:type="paragraph" w:customStyle="1" w:styleId="304F12EEB0AF450BA7CE8997284109F2">
    <w:name w:val="304F12EEB0AF450BA7CE8997284109F2"/>
    <w:rsid w:val="000F092D"/>
    <w:pPr>
      <w:widowControl w:val="0"/>
      <w:jc w:val="both"/>
    </w:pPr>
  </w:style>
  <w:style w:type="paragraph" w:customStyle="1" w:styleId="7B54CA98DFAC4256B5B8D421D1F9F311">
    <w:name w:val="7B54CA98DFAC4256B5B8D421D1F9F311"/>
    <w:rsid w:val="000F092D"/>
    <w:pPr>
      <w:widowControl w:val="0"/>
      <w:jc w:val="both"/>
    </w:pPr>
  </w:style>
  <w:style w:type="paragraph" w:customStyle="1" w:styleId="A3BE24BF8C014137A87A94F25ABFDE4F">
    <w:name w:val="A3BE24BF8C014137A87A94F25ABFDE4F"/>
    <w:rsid w:val="000F092D"/>
    <w:pPr>
      <w:widowControl w:val="0"/>
      <w:jc w:val="both"/>
    </w:pPr>
  </w:style>
  <w:style w:type="paragraph" w:customStyle="1" w:styleId="56E3DB02B95840F0B644CA9486DC0A3F">
    <w:name w:val="56E3DB02B95840F0B644CA9486DC0A3F"/>
    <w:rsid w:val="000F092D"/>
    <w:pPr>
      <w:widowControl w:val="0"/>
      <w:jc w:val="both"/>
    </w:pPr>
  </w:style>
  <w:style w:type="paragraph" w:customStyle="1" w:styleId="62A25140A037421DB1AAC4F7CC14CD97">
    <w:name w:val="62A25140A037421DB1AAC4F7CC14CD97"/>
    <w:rsid w:val="000F092D"/>
    <w:pPr>
      <w:widowControl w:val="0"/>
      <w:jc w:val="both"/>
    </w:pPr>
  </w:style>
  <w:style w:type="paragraph" w:customStyle="1" w:styleId="C642E9C56E004FC98E7E3CA21C1FEFBF">
    <w:name w:val="C642E9C56E004FC98E7E3CA21C1FEFBF"/>
    <w:rsid w:val="000F092D"/>
    <w:pPr>
      <w:widowControl w:val="0"/>
      <w:jc w:val="both"/>
    </w:pPr>
  </w:style>
  <w:style w:type="paragraph" w:customStyle="1" w:styleId="7274A14042E84AC69DBE5223B00E828E">
    <w:name w:val="7274A14042E84AC69DBE5223B00E828E"/>
    <w:rsid w:val="000F092D"/>
    <w:pPr>
      <w:widowControl w:val="0"/>
      <w:jc w:val="both"/>
    </w:pPr>
  </w:style>
  <w:style w:type="paragraph" w:customStyle="1" w:styleId="1FD4A97C08414248969B0A5D89025760">
    <w:name w:val="1FD4A97C08414248969B0A5D89025760"/>
    <w:rsid w:val="000F092D"/>
    <w:pPr>
      <w:widowControl w:val="0"/>
      <w:jc w:val="both"/>
    </w:pPr>
  </w:style>
  <w:style w:type="paragraph" w:customStyle="1" w:styleId="F1536EB7B7F74EE49762A9A101C3C879">
    <w:name w:val="F1536EB7B7F74EE49762A9A101C3C879"/>
    <w:rsid w:val="000F092D"/>
    <w:pPr>
      <w:widowControl w:val="0"/>
      <w:jc w:val="both"/>
    </w:pPr>
  </w:style>
  <w:style w:type="paragraph" w:customStyle="1" w:styleId="60FE9F3D57804711B316411CD5059B75">
    <w:name w:val="60FE9F3D57804711B316411CD5059B75"/>
    <w:rsid w:val="000F092D"/>
    <w:pPr>
      <w:widowControl w:val="0"/>
      <w:jc w:val="both"/>
    </w:pPr>
  </w:style>
  <w:style w:type="paragraph" w:customStyle="1" w:styleId="72662DB75E9D4292A5FD6F226DB1FF25">
    <w:name w:val="72662DB75E9D4292A5FD6F226DB1FF25"/>
    <w:rsid w:val="000F092D"/>
    <w:pPr>
      <w:widowControl w:val="0"/>
      <w:jc w:val="both"/>
    </w:pPr>
  </w:style>
  <w:style w:type="paragraph" w:customStyle="1" w:styleId="3949346D7C1843059C983D4629D1390B">
    <w:name w:val="3949346D7C1843059C983D4629D1390B"/>
    <w:rsid w:val="000F092D"/>
    <w:pPr>
      <w:widowControl w:val="0"/>
      <w:jc w:val="both"/>
    </w:pPr>
  </w:style>
  <w:style w:type="paragraph" w:customStyle="1" w:styleId="F61209C9853744F283F5AC13F045C0F8">
    <w:name w:val="F61209C9853744F283F5AC13F045C0F8"/>
    <w:rsid w:val="000F092D"/>
    <w:pPr>
      <w:widowControl w:val="0"/>
      <w:jc w:val="both"/>
    </w:pPr>
  </w:style>
  <w:style w:type="paragraph" w:customStyle="1" w:styleId="C43B3E6952744EADBC0D65984903B862">
    <w:name w:val="C43B3E6952744EADBC0D65984903B862"/>
    <w:rsid w:val="000F092D"/>
    <w:pPr>
      <w:widowControl w:val="0"/>
      <w:jc w:val="both"/>
    </w:pPr>
  </w:style>
  <w:style w:type="paragraph" w:customStyle="1" w:styleId="2E3F9A50808542B598687850D479D7DD">
    <w:name w:val="2E3F9A50808542B598687850D479D7DD"/>
    <w:rsid w:val="000F092D"/>
    <w:pPr>
      <w:widowControl w:val="0"/>
      <w:jc w:val="both"/>
    </w:pPr>
  </w:style>
  <w:style w:type="paragraph" w:customStyle="1" w:styleId="4A86C9C5EE164B49AD69D0BE2B4F7C88">
    <w:name w:val="4A86C9C5EE164B49AD69D0BE2B4F7C88"/>
    <w:rsid w:val="000F092D"/>
    <w:pPr>
      <w:widowControl w:val="0"/>
      <w:jc w:val="both"/>
    </w:pPr>
  </w:style>
  <w:style w:type="paragraph" w:customStyle="1" w:styleId="2A492EE3924B4D0A892C0BB2700F3411">
    <w:name w:val="2A492EE3924B4D0A892C0BB2700F3411"/>
    <w:rsid w:val="000F092D"/>
    <w:pPr>
      <w:widowControl w:val="0"/>
      <w:jc w:val="both"/>
    </w:pPr>
  </w:style>
  <w:style w:type="paragraph" w:customStyle="1" w:styleId="98BC80990F4A4955B88A541D26357068">
    <w:name w:val="98BC80990F4A4955B88A541D26357068"/>
    <w:rsid w:val="000F092D"/>
    <w:pPr>
      <w:widowControl w:val="0"/>
      <w:jc w:val="both"/>
    </w:pPr>
  </w:style>
  <w:style w:type="paragraph" w:customStyle="1" w:styleId="4BA9E3624A6B4C30822B4E21DEBF698A">
    <w:name w:val="4BA9E3624A6B4C30822B4E21DEBF698A"/>
    <w:rsid w:val="000F092D"/>
    <w:pPr>
      <w:widowControl w:val="0"/>
      <w:jc w:val="both"/>
    </w:pPr>
  </w:style>
  <w:style w:type="paragraph" w:customStyle="1" w:styleId="ABFBB0E9D69C43A4B912BAC9E8D7FB69">
    <w:name w:val="ABFBB0E9D69C43A4B912BAC9E8D7FB69"/>
    <w:rsid w:val="000F092D"/>
    <w:pPr>
      <w:widowControl w:val="0"/>
      <w:jc w:val="both"/>
    </w:pPr>
  </w:style>
  <w:style w:type="paragraph" w:customStyle="1" w:styleId="B6DC40139E5E494C8B2B53A74BC5CF5A">
    <w:name w:val="B6DC40139E5E494C8B2B53A74BC5CF5A"/>
    <w:rsid w:val="000F092D"/>
    <w:pPr>
      <w:widowControl w:val="0"/>
      <w:jc w:val="both"/>
    </w:pPr>
  </w:style>
  <w:style w:type="paragraph" w:customStyle="1" w:styleId="E476B64C41B94FD681E6523EB8BAD9D4">
    <w:name w:val="E476B64C41B94FD681E6523EB8BAD9D4"/>
    <w:rsid w:val="000F092D"/>
    <w:pPr>
      <w:widowControl w:val="0"/>
      <w:jc w:val="both"/>
    </w:pPr>
  </w:style>
  <w:style w:type="paragraph" w:customStyle="1" w:styleId="34FEAECC400345C2ACD7F25331F79D0D">
    <w:name w:val="34FEAECC400345C2ACD7F25331F79D0D"/>
    <w:rsid w:val="000F092D"/>
    <w:pPr>
      <w:widowControl w:val="0"/>
      <w:jc w:val="both"/>
    </w:pPr>
  </w:style>
  <w:style w:type="paragraph" w:customStyle="1" w:styleId="3D04970A7DED45FA8682D15D4A46CC0C">
    <w:name w:val="3D04970A7DED45FA8682D15D4A46CC0C"/>
    <w:rsid w:val="000F092D"/>
    <w:pPr>
      <w:widowControl w:val="0"/>
      <w:jc w:val="both"/>
    </w:pPr>
  </w:style>
  <w:style w:type="paragraph" w:customStyle="1" w:styleId="1DA0AC7A96D145DAB9A2590815668F13">
    <w:name w:val="1DA0AC7A96D145DAB9A2590815668F13"/>
    <w:rsid w:val="000F092D"/>
    <w:pPr>
      <w:widowControl w:val="0"/>
      <w:jc w:val="both"/>
    </w:pPr>
  </w:style>
  <w:style w:type="paragraph" w:customStyle="1" w:styleId="FBC0D75B6CD4430BB12BF4298FC579EF">
    <w:name w:val="FBC0D75B6CD4430BB12BF4298FC579EF"/>
    <w:rsid w:val="000F092D"/>
    <w:pPr>
      <w:widowControl w:val="0"/>
      <w:jc w:val="both"/>
    </w:pPr>
  </w:style>
  <w:style w:type="paragraph" w:customStyle="1" w:styleId="622325EF3D694780B0584338C21E7B9E">
    <w:name w:val="622325EF3D694780B0584338C21E7B9E"/>
    <w:rsid w:val="000F092D"/>
    <w:pPr>
      <w:widowControl w:val="0"/>
      <w:jc w:val="both"/>
    </w:pPr>
  </w:style>
  <w:style w:type="paragraph" w:customStyle="1" w:styleId="59E6C4E911314F41AFC6100459878EE3">
    <w:name w:val="59E6C4E911314F41AFC6100459878EE3"/>
    <w:rsid w:val="000F092D"/>
    <w:pPr>
      <w:widowControl w:val="0"/>
      <w:jc w:val="both"/>
    </w:pPr>
  </w:style>
  <w:style w:type="paragraph" w:customStyle="1" w:styleId="49542E37A2B14335A2E52AB76838CDDB">
    <w:name w:val="49542E37A2B14335A2E52AB76838CDDB"/>
    <w:rsid w:val="000F092D"/>
    <w:pPr>
      <w:widowControl w:val="0"/>
      <w:jc w:val="both"/>
    </w:pPr>
  </w:style>
  <w:style w:type="paragraph" w:customStyle="1" w:styleId="EB0A332E313D4D01B5BB5657CE6FC010">
    <w:name w:val="EB0A332E313D4D01B5BB5657CE6FC010"/>
    <w:rsid w:val="000F092D"/>
    <w:pPr>
      <w:widowControl w:val="0"/>
      <w:jc w:val="both"/>
    </w:pPr>
  </w:style>
  <w:style w:type="paragraph" w:customStyle="1" w:styleId="D81F63BC4C7149ACA89932ABA08511B0">
    <w:name w:val="D81F63BC4C7149ACA89932ABA08511B0"/>
    <w:rsid w:val="000F092D"/>
    <w:pPr>
      <w:widowControl w:val="0"/>
      <w:jc w:val="both"/>
    </w:pPr>
  </w:style>
  <w:style w:type="paragraph" w:customStyle="1" w:styleId="F83A7AFD0E014919AF1AA9C2E5601390">
    <w:name w:val="F83A7AFD0E014919AF1AA9C2E5601390"/>
    <w:rsid w:val="000F092D"/>
    <w:pPr>
      <w:widowControl w:val="0"/>
      <w:jc w:val="both"/>
    </w:pPr>
  </w:style>
  <w:style w:type="paragraph" w:customStyle="1" w:styleId="AD91CAA2817C4DBE8F589E7553ACAF70">
    <w:name w:val="AD91CAA2817C4DBE8F589E7553ACAF70"/>
    <w:rsid w:val="000F092D"/>
    <w:pPr>
      <w:widowControl w:val="0"/>
      <w:jc w:val="both"/>
    </w:pPr>
  </w:style>
  <w:style w:type="paragraph" w:customStyle="1" w:styleId="4279E624555740F4843493F1EC5BA4D5">
    <w:name w:val="4279E624555740F4843493F1EC5BA4D5"/>
    <w:rsid w:val="000F092D"/>
    <w:pPr>
      <w:widowControl w:val="0"/>
      <w:jc w:val="both"/>
    </w:pPr>
  </w:style>
  <w:style w:type="paragraph" w:customStyle="1" w:styleId="4CC9CDB7D5D0446DB0B7C310AA647925">
    <w:name w:val="4CC9CDB7D5D0446DB0B7C310AA647925"/>
    <w:rsid w:val="000F092D"/>
    <w:pPr>
      <w:widowControl w:val="0"/>
      <w:jc w:val="both"/>
    </w:pPr>
  </w:style>
  <w:style w:type="paragraph" w:customStyle="1" w:styleId="25C0AC9CE08C4A64AC4E93620584F0A1">
    <w:name w:val="25C0AC9CE08C4A64AC4E93620584F0A1"/>
    <w:rsid w:val="000F092D"/>
    <w:pPr>
      <w:widowControl w:val="0"/>
      <w:jc w:val="both"/>
    </w:pPr>
  </w:style>
  <w:style w:type="paragraph" w:customStyle="1" w:styleId="DCC6B59C532041B8A097A511B4B8BB53">
    <w:name w:val="DCC6B59C532041B8A097A511B4B8BB53"/>
    <w:rsid w:val="000F092D"/>
    <w:pPr>
      <w:widowControl w:val="0"/>
      <w:jc w:val="both"/>
    </w:pPr>
  </w:style>
  <w:style w:type="paragraph" w:customStyle="1" w:styleId="4A81788F65374146A07ADE7F1FEB8283">
    <w:name w:val="4A81788F65374146A07ADE7F1FEB8283"/>
    <w:rsid w:val="000F092D"/>
    <w:pPr>
      <w:widowControl w:val="0"/>
      <w:jc w:val="both"/>
    </w:pPr>
  </w:style>
  <w:style w:type="paragraph" w:customStyle="1" w:styleId="01B0E303A20342088286F9969DA2A973">
    <w:name w:val="01B0E303A20342088286F9969DA2A973"/>
    <w:rsid w:val="000F092D"/>
    <w:pPr>
      <w:widowControl w:val="0"/>
      <w:jc w:val="both"/>
    </w:pPr>
  </w:style>
  <w:style w:type="paragraph" w:customStyle="1" w:styleId="23DA006F0F2F4B388AB3AFD4F2F6F040">
    <w:name w:val="23DA006F0F2F4B388AB3AFD4F2F6F040"/>
    <w:rsid w:val="000F092D"/>
    <w:pPr>
      <w:widowControl w:val="0"/>
      <w:jc w:val="both"/>
    </w:pPr>
  </w:style>
  <w:style w:type="paragraph" w:customStyle="1" w:styleId="213AB16061B94067A5E35B89FFC8FEB6">
    <w:name w:val="213AB16061B94067A5E35B89FFC8FEB6"/>
    <w:rsid w:val="000F092D"/>
    <w:pPr>
      <w:widowControl w:val="0"/>
      <w:jc w:val="both"/>
    </w:pPr>
  </w:style>
  <w:style w:type="paragraph" w:customStyle="1" w:styleId="0C8BE2E03F9748729D728CDC5EFE6D4D">
    <w:name w:val="0C8BE2E03F9748729D728CDC5EFE6D4D"/>
    <w:rsid w:val="000F092D"/>
    <w:pPr>
      <w:widowControl w:val="0"/>
      <w:jc w:val="both"/>
    </w:pPr>
  </w:style>
  <w:style w:type="paragraph" w:customStyle="1" w:styleId="EEE5A233D0674B0CB3EA044C68E3A654">
    <w:name w:val="EEE5A233D0674B0CB3EA044C68E3A654"/>
    <w:rsid w:val="000F092D"/>
    <w:pPr>
      <w:widowControl w:val="0"/>
      <w:jc w:val="both"/>
    </w:pPr>
  </w:style>
  <w:style w:type="paragraph" w:customStyle="1" w:styleId="C4EA7FB5785A4B6B92B9517A5552E2EF">
    <w:name w:val="C4EA7FB5785A4B6B92B9517A5552E2EF"/>
    <w:rsid w:val="000F092D"/>
    <w:pPr>
      <w:widowControl w:val="0"/>
      <w:jc w:val="both"/>
    </w:pPr>
  </w:style>
  <w:style w:type="paragraph" w:customStyle="1" w:styleId="27E4AAC57756416A96C64CA804191895">
    <w:name w:val="27E4AAC57756416A96C64CA804191895"/>
    <w:rsid w:val="000F092D"/>
    <w:pPr>
      <w:widowControl w:val="0"/>
      <w:jc w:val="both"/>
    </w:pPr>
  </w:style>
  <w:style w:type="paragraph" w:customStyle="1" w:styleId="00F424D245AC4E59B543E9F8C47FB3EF">
    <w:name w:val="00F424D245AC4E59B543E9F8C47FB3EF"/>
    <w:rsid w:val="000F092D"/>
    <w:pPr>
      <w:widowControl w:val="0"/>
      <w:jc w:val="both"/>
    </w:pPr>
  </w:style>
  <w:style w:type="paragraph" w:customStyle="1" w:styleId="689E8DADCFD84A36B10AFCAF09FB18B5">
    <w:name w:val="689E8DADCFD84A36B10AFCAF09FB18B5"/>
    <w:rsid w:val="000F092D"/>
    <w:pPr>
      <w:widowControl w:val="0"/>
      <w:jc w:val="both"/>
    </w:pPr>
  </w:style>
  <w:style w:type="paragraph" w:customStyle="1" w:styleId="2BA1DEE71E88485CA12B3491B323B6A8">
    <w:name w:val="2BA1DEE71E88485CA12B3491B323B6A8"/>
    <w:rsid w:val="000F092D"/>
    <w:pPr>
      <w:widowControl w:val="0"/>
      <w:jc w:val="both"/>
    </w:pPr>
  </w:style>
  <w:style w:type="paragraph" w:customStyle="1" w:styleId="862EAE23E796453BB9B0CAF18C8A546B">
    <w:name w:val="862EAE23E796453BB9B0CAF18C8A546B"/>
    <w:rsid w:val="000F092D"/>
    <w:pPr>
      <w:widowControl w:val="0"/>
      <w:jc w:val="both"/>
    </w:pPr>
  </w:style>
  <w:style w:type="paragraph" w:customStyle="1" w:styleId="9080CA6463F34AF7887B22826469566A">
    <w:name w:val="9080CA6463F34AF7887B22826469566A"/>
    <w:rsid w:val="000F092D"/>
    <w:pPr>
      <w:widowControl w:val="0"/>
      <w:jc w:val="both"/>
    </w:pPr>
  </w:style>
  <w:style w:type="paragraph" w:customStyle="1" w:styleId="3D78DDA01EB44E0498E3071CA1DEFB98">
    <w:name w:val="3D78DDA01EB44E0498E3071CA1DEFB98"/>
    <w:rsid w:val="000F092D"/>
    <w:pPr>
      <w:widowControl w:val="0"/>
      <w:jc w:val="both"/>
    </w:pPr>
  </w:style>
  <w:style w:type="paragraph" w:customStyle="1" w:styleId="DDBF91048B354C8CA710BCF64C75181A">
    <w:name w:val="DDBF91048B354C8CA710BCF64C75181A"/>
    <w:rsid w:val="000F092D"/>
    <w:pPr>
      <w:widowControl w:val="0"/>
      <w:jc w:val="both"/>
    </w:pPr>
  </w:style>
  <w:style w:type="paragraph" w:customStyle="1" w:styleId="FBDD4DFADB0E4E8CBC706986C6B477AD">
    <w:name w:val="FBDD4DFADB0E4E8CBC706986C6B477AD"/>
    <w:rsid w:val="000F092D"/>
    <w:pPr>
      <w:widowControl w:val="0"/>
      <w:jc w:val="both"/>
    </w:pPr>
  </w:style>
  <w:style w:type="paragraph" w:customStyle="1" w:styleId="939C76A454194FD886F9EB782F123442">
    <w:name w:val="939C76A454194FD886F9EB782F123442"/>
    <w:rsid w:val="000F092D"/>
    <w:pPr>
      <w:widowControl w:val="0"/>
      <w:jc w:val="both"/>
    </w:pPr>
  </w:style>
  <w:style w:type="paragraph" w:customStyle="1" w:styleId="F1F3D97BBFF847439F34093FB2865BBB">
    <w:name w:val="F1F3D97BBFF847439F34093FB2865BBB"/>
    <w:rsid w:val="000F092D"/>
    <w:pPr>
      <w:widowControl w:val="0"/>
      <w:jc w:val="both"/>
    </w:pPr>
  </w:style>
  <w:style w:type="paragraph" w:customStyle="1" w:styleId="7B968C6348C94837A0C4430F32FADC07">
    <w:name w:val="7B968C6348C94837A0C4430F32FADC07"/>
    <w:rsid w:val="000F092D"/>
    <w:pPr>
      <w:widowControl w:val="0"/>
      <w:jc w:val="both"/>
    </w:pPr>
  </w:style>
  <w:style w:type="paragraph" w:customStyle="1" w:styleId="1EAE8C82FBA64C06B2B1C6E089B2D1D0">
    <w:name w:val="1EAE8C82FBA64C06B2B1C6E089B2D1D0"/>
    <w:rsid w:val="000F092D"/>
    <w:pPr>
      <w:widowControl w:val="0"/>
      <w:jc w:val="both"/>
    </w:pPr>
  </w:style>
  <w:style w:type="paragraph" w:customStyle="1" w:styleId="BFA6D9C211614E16B6B3E72152A12E13">
    <w:name w:val="BFA6D9C211614E16B6B3E72152A12E13"/>
    <w:rsid w:val="000F092D"/>
    <w:pPr>
      <w:widowControl w:val="0"/>
      <w:jc w:val="both"/>
    </w:pPr>
  </w:style>
  <w:style w:type="paragraph" w:customStyle="1" w:styleId="B5FA52FF62244F87B78C509D11F75A2D">
    <w:name w:val="B5FA52FF62244F87B78C509D11F75A2D"/>
    <w:rsid w:val="000F092D"/>
    <w:pPr>
      <w:widowControl w:val="0"/>
      <w:jc w:val="both"/>
    </w:pPr>
  </w:style>
  <w:style w:type="paragraph" w:customStyle="1" w:styleId="3242EBE23CE44479B642C89806F7CE52">
    <w:name w:val="3242EBE23CE44479B642C89806F7CE52"/>
    <w:rsid w:val="000F092D"/>
    <w:pPr>
      <w:widowControl w:val="0"/>
      <w:jc w:val="both"/>
    </w:pPr>
  </w:style>
  <w:style w:type="paragraph" w:customStyle="1" w:styleId="317225F2CCB54DF9B8DEA48FC9123370">
    <w:name w:val="317225F2CCB54DF9B8DEA48FC9123370"/>
    <w:rsid w:val="000F092D"/>
    <w:pPr>
      <w:widowControl w:val="0"/>
      <w:jc w:val="both"/>
    </w:pPr>
  </w:style>
  <w:style w:type="paragraph" w:customStyle="1" w:styleId="B8EF0ADEC9554BD7B3CEE23968FBD12F">
    <w:name w:val="B8EF0ADEC9554BD7B3CEE23968FBD12F"/>
    <w:rsid w:val="000F092D"/>
    <w:pPr>
      <w:widowControl w:val="0"/>
      <w:jc w:val="both"/>
    </w:pPr>
  </w:style>
  <w:style w:type="paragraph" w:customStyle="1" w:styleId="E2A19067DD514E6A9AB003D3534E62D3">
    <w:name w:val="E2A19067DD514E6A9AB003D3534E62D3"/>
    <w:rsid w:val="000F092D"/>
    <w:pPr>
      <w:widowControl w:val="0"/>
      <w:jc w:val="both"/>
    </w:pPr>
  </w:style>
  <w:style w:type="paragraph" w:customStyle="1" w:styleId="7163A263A71A4BE681C7CF8EDD9EA92D">
    <w:name w:val="7163A263A71A4BE681C7CF8EDD9EA92D"/>
    <w:rsid w:val="000F092D"/>
    <w:pPr>
      <w:widowControl w:val="0"/>
      <w:jc w:val="both"/>
    </w:pPr>
  </w:style>
  <w:style w:type="paragraph" w:customStyle="1" w:styleId="054E5950015D460A92BDBC6324F797D9">
    <w:name w:val="054E5950015D460A92BDBC6324F797D9"/>
    <w:rsid w:val="000F092D"/>
    <w:pPr>
      <w:widowControl w:val="0"/>
      <w:jc w:val="both"/>
    </w:pPr>
  </w:style>
  <w:style w:type="paragraph" w:customStyle="1" w:styleId="D2098A300C904263BFDC53E9F031B491">
    <w:name w:val="D2098A300C904263BFDC53E9F031B491"/>
    <w:rsid w:val="000F092D"/>
    <w:pPr>
      <w:widowControl w:val="0"/>
      <w:jc w:val="both"/>
    </w:pPr>
  </w:style>
  <w:style w:type="paragraph" w:customStyle="1" w:styleId="E0A4E71EE38B425CAC423352802FDA8A">
    <w:name w:val="E0A4E71EE38B425CAC423352802FDA8A"/>
    <w:rsid w:val="000F092D"/>
    <w:pPr>
      <w:widowControl w:val="0"/>
      <w:jc w:val="both"/>
    </w:pPr>
  </w:style>
  <w:style w:type="paragraph" w:customStyle="1" w:styleId="B86120EDE007477F99D5C4F994989A9D">
    <w:name w:val="B86120EDE007477F99D5C4F994989A9D"/>
    <w:rsid w:val="000F092D"/>
    <w:pPr>
      <w:widowControl w:val="0"/>
      <w:jc w:val="both"/>
    </w:pPr>
  </w:style>
  <w:style w:type="paragraph" w:customStyle="1" w:styleId="29C1E9BEE25B422EAE200B35C619BABB">
    <w:name w:val="29C1E9BEE25B422EAE200B35C619BABB"/>
    <w:rsid w:val="000F092D"/>
    <w:pPr>
      <w:widowControl w:val="0"/>
      <w:jc w:val="both"/>
    </w:pPr>
  </w:style>
  <w:style w:type="paragraph" w:customStyle="1" w:styleId="DEFD5B1793204CAF8907C797144D59E0">
    <w:name w:val="DEFD5B1793204CAF8907C797144D59E0"/>
    <w:rsid w:val="000F092D"/>
    <w:pPr>
      <w:widowControl w:val="0"/>
      <w:jc w:val="both"/>
    </w:pPr>
  </w:style>
  <w:style w:type="paragraph" w:customStyle="1" w:styleId="DE7962D556C34BA4B281FC6DE222C444">
    <w:name w:val="DE7962D556C34BA4B281FC6DE222C444"/>
    <w:rsid w:val="000F092D"/>
    <w:pPr>
      <w:widowControl w:val="0"/>
      <w:jc w:val="both"/>
    </w:pPr>
  </w:style>
  <w:style w:type="paragraph" w:customStyle="1" w:styleId="DA08E42E1E6F46688D8FC1BCF25B885B">
    <w:name w:val="DA08E42E1E6F46688D8FC1BCF25B885B"/>
    <w:rsid w:val="000F092D"/>
    <w:pPr>
      <w:widowControl w:val="0"/>
      <w:jc w:val="both"/>
    </w:pPr>
  </w:style>
  <w:style w:type="paragraph" w:customStyle="1" w:styleId="A00239DD10CF46BAA41E43B6FD73DB39">
    <w:name w:val="A00239DD10CF46BAA41E43B6FD73DB39"/>
    <w:rsid w:val="000F092D"/>
    <w:pPr>
      <w:widowControl w:val="0"/>
      <w:jc w:val="both"/>
    </w:pPr>
  </w:style>
  <w:style w:type="paragraph" w:customStyle="1" w:styleId="CDF20C96BCDE4EAF9860E19D8587ACA1">
    <w:name w:val="CDF20C96BCDE4EAF9860E19D8587ACA1"/>
    <w:rsid w:val="000F092D"/>
    <w:pPr>
      <w:widowControl w:val="0"/>
      <w:jc w:val="both"/>
    </w:pPr>
  </w:style>
  <w:style w:type="paragraph" w:customStyle="1" w:styleId="5EF8F65CA8F64635A3ABA0248B106FFE">
    <w:name w:val="5EF8F65CA8F64635A3ABA0248B106FFE"/>
    <w:rsid w:val="000F092D"/>
    <w:pPr>
      <w:widowControl w:val="0"/>
      <w:jc w:val="both"/>
    </w:pPr>
  </w:style>
  <w:style w:type="paragraph" w:customStyle="1" w:styleId="53E2ACAA24AE499D90BBE1F0C0DDF6BB">
    <w:name w:val="53E2ACAA24AE499D90BBE1F0C0DDF6BB"/>
    <w:rsid w:val="000F092D"/>
    <w:pPr>
      <w:widowControl w:val="0"/>
      <w:jc w:val="both"/>
    </w:pPr>
  </w:style>
  <w:style w:type="paragraph" w:customStyle="1" w:styleId="16692094F5E64F0182906D9C082B395D">
    <w:name w:val="16692094F5E64F0182906D9C082B395D"/>
    <w:rsid w:val="000F092D"/>
    <w:pPr>
      <w:widowControl w:val="0"/>
      <w:jc w:val="both"/>
    </w:pPr>
  </w:style>
  <w:style w:type="paragraph" w:customStyle="1" w:styleId="D91EAD2A89FE40CBB6E2A584AF2976FA">
    <w:name w:val="D91EAD2A89FE40CBB6E2A584AF2976FA"/>
    <w:rsid w:val="000F092D"/>
    <w:pPr>
      <w:widowControl w:val="0"/>
      <w:jc w:val="both"/>
    </w:pPr>
  </w:style>
  <w:style w:type="paragraph" w:customStyle="1" w:styleId="013643675E144D9BA4C78A8CE0733051">
    <w:name w:val="013643675E144D9BA4C78A8CE0733051"/>
    <w:rsid w:val="000F092D"/>
    <w:pPr>
      <w:widowControl w:val="0"/>
      <w:jc w:val="both"/>
    </w:pPr>
  </w:style>
  <w:style w:type="paragraph" w:customStyle="1" w:styleId="73AD2FA75F95488785927C96688F9AB4">
    <w:name w:val="73AD2FA75F95488785927C96688F9AB4"/>
    <w:rsid w:val="000F092D"/>
    <w:pPr>
      <w:widowControl w:val="0"/>
      <w:jc w:val="both"/>
    </w:pPr>
  </w:style>
  <w:style w:type="paragraph" w:customStyle="1" w:styleId="973089A9910148D09370A007F11BE06C">
    <w:name w:val="973089A9910148D09370A007F11BE06C"/>
    <w:rsid w:val="000F092D"/>
    <w:pPr>
      <w:widowControl w:val="0"/>
      <w:jc w:val="both"/>
    </w:pPr>
  </w:style>
  <w:style w:type="paragraph" w:customStyle="1" w:styleId="DAAAF2608D2E457A9B83E9307D6365AD">
    <w:name w:val="DAAAF2608D2E457A9B83E9307D6365AD"/>
    <w:rsid w:val="000F092D"/>
    <w:pPr>
      <w:widowControl w:val="0"/>
      <w:jc w:val="both"/>
    </w:pPr>
  </w:style>
  <w:style w:type="paragraph" w:customStyle="1" w:styleId="687A290932E442799032556DAB04DB10">
    <w:name w:val="687A290932E442799032556DAB04DB10"/>
    <w:rsid w:val="000F092D"/>
    <w:pPr>
      <w:widowControl w:val="0"/>
      <w:jc w:val="both"/>
    </w:pPr>
  </w:style>
  <w:style w:type="paragraph" w:customStyle="1" w:styleId="8468518158D249679DF7DF6671F5565C">
    <w:name w:val="8468518158D249679DF7DF6671F5565C"/>
    <w:rsid w:val="000F092D"/>
    <w:pPr>
      <w:widowControl w:val="0"/>
      <w:jc w:val="both"/>
    </w:pPr>
  </w:style>
  <w:style w:type="paragraph" w:customStyle="1" w:styleId="4374F3D23370448699D3293A708C14F0">
    <w:name w:val="4374F3D23370448699D3293A708C14F0"/>
    <w:rsid w:val="000F092D"/>
    <w:pPr>
      <w:widowControl w:val="0"/>
      <w:jc w:val="both"/>
    </w:pPr>
  </w:style>
  <w:style w:type="paragraph" w:customStyle="1" w:styleId="441F10C2ABED4E0B9633BA6BB2259013">
    <w:name w:val="441F10C2ABED4E0B9633BA6BB2259013"/>
    <w:rsid w:val="000F092D"/>
    <w:pPr>
      <w:widowControl w:val="0"/>
      <w:jc w:val="both"/>
    </w:pPr>
  </w:style>
  <w:style w:type="paragraph" w:customStyle="1" w:styleId="410D2018708043E489451E14E2CFFB1B">
    <w:name w:val="410D2018708043E489451E14E2CFFB1B"/>
    <w:rsid w:val="000F092D"/>
    <w:pPr>
      <w:widowControl w:val="0"/>
      <w:jc w:val="both"/>
    </w:pPr>
  </w:style>
  <w:style w:type="paragraph" w:customStyle="1" w:styleId="ECE84FC2B4904FF1822FC97F0305F0E1">
    <w:name w:val="ECE84FC2B4904FF1822FC97F0305F0E1"/>
    <w:rsid w:val="000F092D"/>
    <w:pPr>
      <w:widowControl w:val="0"/>
      <w:jc w:val="both"/>
    </w:pPr>
  </w:style>
  <w:style w:type="paragraph" w:customStyle="1" w:styleId="403A03ED9A98449BA583D406BFE59041">
    <w:name w:val="403A03ED9A98449BA583D406BFE59041"/>
    <w:rsid w:val="000F092D"/>
    <w:pPr>
      <w:widowControl w:val="0"/>
      <w:jc w:val="both"/>
    </w:pPr>
  </w:style>
  <w:style w:type="paragraph" w:customStyle="1" w:styleId="A79F29FCD3EA46FB84F6904291DD09A4">
    <w:name w:val="A79F29FCD3EA46FB84F6904291DD09A4"/>
    <w:rsid w:val="000F092D"/>
    <w:pPr>
      <w:widowControl w:val="0"/>
      <w:jc w:val="both"/>
    </w:pPr>
  </w:style>
  <w:style w:type="paragraph" w:customStyle="1" w:styleId="FD00FF44B8E140D4A955F6A524B90952">
    <w:name w:val="FD00FF44B8E140D4A955F6A524B90952"/>
    <w:rsid w:val="000F092D"/>
    <w:pPr>
      <w:widowControl w:val="0"/>
      <w:jc w:val="both"/>
    </w:pPr>
  </w:style>
  <w:style w:type="paragraph" w:customStyle="1" w:styleId="717E20EAC81C40C4951F87152069BCD5">
    <w:name w:val="717E20EAC81C40C4951F87152069BCD5"/>
    <w:rsid w:val="000F092D"/>
    <w:pPr>
      <w:widowControl w:val="0"/>
      <w:jc w:val="both"/>
    </w:pPr>
  </w:style>
  <w:style w:type="paragraph" w:customStyle="1" w:styleId="879A46F934FF42EEB33C4B3BD943C403">
    <w:name w:val="879A46F934FF42EEB33C4B3BD943C403"/>
    <w:rsid w:val="000F092D"/>
    <w:pPr>
      <w:widowControl w:val="0"/>
      <w:jc w:val="both"/>
    </w:pPr>
  </w:style>
  <w:style w:type="paragraph" w:customStyle="1" w:styleId="868375377BEC45D998F1925C6B60050D">
    <w:name w:val="868375377BEC45D998F1925C6B60050D"/>
    <w:rsid w:val="000F092D"/>
    <w:pPr>
      <w:widowControl w:val="0"/>
      <w:jc w:val="both"/>
    </w:pPr>
  </w:style>
  <w:style w:type="paragraph" w:customStyle="1" w:styleId="96FAFB3C09634532AF32BE3D1CBF1591">
    <w:name w:val="96FAFB3C09634532AF32BE3D1CBF1591"/>
    <w:rsid w:val="000F092D"/>
    <w:pPr>
      <w:widowControl w:val="0"/>
      <w:jc w:val="both"/>
    </w:pPr>
  </w:style>
  <w:style w:type="paragraph" w:customStyle="1" w:styleId="4FC0F44B53ED49F4BCB4C7BAE95B1B61">
    <w:name w:val="4FC0F44B53ED49F4BCB4C7BAE95B1B61"/>
    <w:rsid w:val="000F092D"/>
    <w:pPr>
      <w:widowControl w:val="0"/>
      <w:jc w:val="both"/>
    </w:pPr>
  </w:style>
  <w:style w:type="paragraph" w:customStyle="1" w:styleId="D87BF52A6AE24D4782A68F8E82C9302C">
    <w:name w:val="D87BF52A6AE24D4782A68F8E82C9302C"/>
    <w:rsid w:val="000F092D"/>
    <w:pPr>
      <w:widowControl w:val="0"/>
      <w:jc w:val="both"/>
    </w:pPr>
  </w:style>
  <w:style w:type="paragraph" w:customStyle="1" w:styleId="7D8D0281CBEF49BDAB871C1C84D28470">
    <w:name w:val="7D8D0281CBEF49BDAB871C1C84D28470"/>
    <w:rsid w:val="000F092D"/>
    <w:pPr>
      <w:widowControl w:val="0"/>
      <w:jc w:val="both"/>
    </w:pPr>
  </w:style>
  <w:style w:type="paragraph" w:customStyle="1" w:styleId="45107D4D6EC740198AB369E376C73B26">
    <w:name w:val="45107D4D6EC740198AB369E376C73B26"/>
    <w:rsid w:val="000F092D"/>
    <w:pPr>
      <w:widowControl w:val="0"/>
      <w:jc w:val="both"/>
    </w:pPr>
  </w:style>
  <w:style w:type="paragraph" w:customStyle="1" w:styleId="DB35682BBCFC48E5B0442C49468B9BF3">
    <w:name w:val="DB35682BBCFC48E5B0442C49468B9BF3"/>
    <w:rsid w:val="000F092D"/>
    <w:pPr>
      <w:widowControl w:val="0"/>
      <w:jc w:val="both"/>
    </w:pPr>
  </w:style>
  <w:style w:type="paragraph" w:customStyle="1" w:styleId="CA07096F4A0345A1AC26C5B94C9E3039">
    <w:name w:val="CA07096F4A0345A1AC26C5B94C9E3039"/>
    <w:rsid w:val="000F092D"/>
    <w:pPr>
      <w:widowControl w:val="0"/>
      <w:jc w:val="both"/>
    </w:pPr>
  </w:style>
  <w:style w:type="paragraph" w:customStyle="1" w:styleId="DCCE9031DB134DB182D029508580E98E">
    <w:name w:val="DCCE9031DB134DB182D029508580E98E"/>
    <w:rsid w:val="000F092D"/>
    <w:pPr>
      <w:widowControl w:val="0"/>
      <w:jc w:val="both"/>
    </w:pPr>
  </w:style>
  <w:style w:type="paragraph" w:customStyle="1" w:styleId="31BB7AAD77164F58A8DF02D39D033923">
    <w:name w:val="31BB7AAD77164F58A8DF02D39D033923"/>
    <w:rsid w:val="000F092D"/>
    <w:pPr>
      <w:widowControl w:val="0"/>
      <w:jc w:val="both"/>
    </w:pPr>
  </w:style>
  <w:style w:type="paragraph" w:customStyle="1" w:styleId="FD37B187FAF546129D8AB9C3838474C9">
    <w:name w:val="FD37B187FAF546129D8AB9C3838474C9"/>
    <w:rsid w:val="000F092D"/>
    <w:pPr>
      <w:widowControl w:val="0"/>
      <w:jc w:val="both"/>
    </w:pPr>
  </w:style>
  <w:style w:type="paragraph" w:customStyle="1" w:styleId="711C7270A4344D37A21C3E9FDF7E9AAA">
    <w:name w:val="711C7270A4344D37A21C3E9FDF7E9AAA"/>
    <w:rsid w:val="000F092D"/>
    <w:pPr>
      <w:widowControl w:val="0"/>
      <w:jc w:val="both"/>
    </w:pPr>
  </w:style>
  <w:style w:type="paragraph" w:customStyle="1" w:styleId="A3480F1A929D4A4F9FA0519BF08F4682">
    <w:name w:val="A3480F1A929D4A4F9FA0519BF08F4682"/>
    <w:rsid w:val="000F092D"/>
    <w:pPr>
      <w:widowControl w:val="0"/>
      <w:jc w:val="both"/>
    </w:pPr>
  </w:style>
  <w:style w:type="paragraph" w:customStyle="1" w:styleId="9B7A3F9504E24FF0BAF7E00833F5AA7A">
    <w:name w:val="9B7A3F9504E24FF0BAF7E00833F5AA7A"/>
    <w:rsid w:val="000F092D"/>
    <w:pPr>
      <w:widowControl w:val="0"/>
      <w:jc w:val="both"/>
    </w:pPr>
  </w:style>
  <w:style w:type="paragraph" w:customStyle="1" w:styleId="5FC925FE6CDC4B1BB3EC6D8AFBD27E45">
    <w:name w:val="5FC925FE6CDC4B1BB3EC6D8AFBD27E45"/>
    <w:rsid w:val="000F092D"/>
    <w:pPr>
      <w:widowControl w:val="0"/>
      <w:jc w:val="both"/>
    </w:pPr>
  </w:style>
  <w:style w:type="paragraph" w:customStyle="1" w:styleId="24BD07051EF6444EAF19DE4E4862D28B">
    <w:name w:val="24BD07051EF6444EAF19DE4E4862D28B"/>
    <w:rsid w:val="000F092D"/>
    <w:pPr>
      <w:widowControl w:val="0"/>
      <w:jc w:val="both"/>
    </w:pPr>
  </w:style>
  <w:style w:type="paragraph" w:customStyle="1" w:styleId="391AEB8AEA6A4F2BB4AD651B1B984FBE">
    <w:name w:val="391AEB8AEA6A4F2BB4AD651B1B984FBE"/>
    <w:rsid w:val="000F092D"/>
    <w:pPr>
      <w:widowControl w:val="0"/>
      <w:jc w:val="both"/>
    </w:pPr>
  </w:style>
  <w:style w:type="paragraph" w:customStyle="1" w:styleId="662FB8C19AA349FE9F45ADD6E130C590">
    <w:name w:val="662FB8C19AA349FE9F45ADD6E130C590"/>
    <w:rsid w:val="000F092D"/>
    <w:pPr>
      <w:widowControl w:val="0"/>
      <w:jc w:val="both"/>
    </w:pPr>
  </w:style>
  <w:style w:type="paragraph" w:customStyle="1" w:styleId="7D045A3B193744C1B6F0AD0A7BB6092A">
    <w:name w:val="7D045A3B193744C1B6F0AD0A7BB6092A"/>
    <w:rsid w:val="000F092D"/>
    <w:pPr>
      <w:widowControl w:val="0"/>
      <w:jc w:val="both"/>
    </w:pPr>
  </w:style>
  <w:style w:type="paragraph" w:customStyle="1" w:styleId="09A71347C0C340BA82AC480B2BAD6888">
    <w:name w:val="09A71347C0C340BA82AC480B2BAD6888"/>
    <w:rsid w:val="000F092D"/>
    <w:pPr>
      <w:widowControl w:val="0"/>
      <w:jc w:val="both"/>
    </w:pPr>
  </w:style>
  <w:style w:type="paragraph" w:customStyle="1" w:styleId="A13BFDFA80D447FCA99849A4DFC0581F">
    <w:name w:val="A13BFDFA80D447FCA99849A4DFC0581F"/>
    <w:rsid w:val="000F092D"/>
    <w:pPr>
      <w:widowControl w:val="0"/>
      <w:jc w:val="both"/>
    </w:pPr>
  </w:style>
  <w:style w:type="paragraph" w:customStyle="1" w:styleId="91E4FEB4D5914561881DD5AB2104C494">
    <w:name w:val="91E4FEB4D5914561881DD5AB2104C494"/>
    <w:rsid w:val="000F092D"/>
    <w:pPr>
      <w:widowControl w:val="0"/>
      <w:jc w:val="both"/>
    </w:pPr>
  </w:style>
  <w:style w:type="paragraph" w:customStyle="1" w:styleId="641047F0C75F4CC0B73C2BBCA66F226C">
    <w:name w:val="641047F0C75F4CC0B73C2BBCA66F226C"/>
    <w:rsid w:val="000F092D"/>
    <w:pPr>
      <w:widowControl w:val="0"/>
      <w:jc w:val="both"/>
    </w:pPr>
  </w:style>
  <w:style w:type="paragraph" w:customStyle="1" w:styleId="6CAF47841A4944978519EA47073DA187">
    <w:name w:val="6CAF47841A4944978519EA47073DA187"/>
    <w:rsid w:val="000F092D"/>
    <w:pPr>
      <w:widowControl w:val="0"/>
      <w:jc w:val="both"/>
    </w:pPr>
  </w:style>
  <w:style w:type="paragraph" w:customStyle="1" w:styleId="6FB3C9E85F2C48FD8A30EEF34F46946B">
    <w:name w:val="6FB3C9E85F2C48FD8A30EEF34F46946B"/>
    <w:rsid w:val="000F092D"/>
    <w:pPr>
      <w:widowControl w:val="0"/>
      <w:jc w:val="both"/>
    </w:pPr>
  </w:style>
  <w:style w:type="paragraph" w:customStyle="1" w:styleId="83EC5E463657420A84006B191DF15BC1">
    <w:name w:val="83EC5E463657420A84006B191DF15BC1"/>
    <w:rsid w:val="000F092D"/>
    <w:pPr>
      <w:widowControl w:val="0"/>
      <w:jc w:val="both"/>
    </w:pPr>
  </w:style>
  <w:style w:type="paragraph" w:customStyle="1" w:styleId="094E61C3C68A4B05A10278C5676275F5">
    <w:name w:val="094E61C3C68A4B05A10278C5676275F5"/>
    <w:rsid w:val="000F092D"/>
    <w:pPr>
      <w:widowControl w:val="0"/>
      <w:jc w:val="both"/>
    </w:pPr>
  </w:style>
  <w:style w:type="paragraph" w:customStyle="1" w:styleId="F5E76A81FDFF4BC29D1D8ED243F7E4D4">
    <w:name w:val="F5E76A81FDFF4BC29D1D8ED243F7E4D4"/>
    <w:rsid w:val="000F092D"/>
    <w:pPr>
      <w:widowControl w:val="0"/>
      <w:jc w:val="both"/>
    </w:pPr>
  </w:style>
  <w:style w:type="paragraph" w:customStyle="1" w:styleId="B57CF92026C54E49B629AA3D6B25412A">
    <w:name w:val="B57CF92026C54E49B629AA3D6B25412A"/>
    <w:rsid w:val="000F092D"/>
    <w:pPr>
      <w:widowControl w:val="0"/>
      <w:jc w:val="both"/>
    </w:pPr>
  </w:style>
  <w:style w:type="paragraph" w:customStyle="1" w:styleId="79E257B8390C4B93BB1B84CCD09E99EB">
    <w:name w:val="79E257B8390C4B93BB1B84CCD09E99EB"/>
    <w:rsid w:val="000F092D"/>
    <w:pPr>
      <w:widowControl w:val="0"/>
      <w:jc w:val="both"/>
    </w:pPr>
  </w:style>
  <w:style w:type="paragraph" w:customStyle="1" w:styleId="7B79C5BB677D47739B5A35806D8355D4">
    <w:name w:val="7B79C5BB677D47739B5A35806D8355D4"/>
    <w:rsid w:val="000F092D"/>
    <w:pPr>
      <w:widowControl w:val="0"/>
      <w:jc w:val="both"/>
    </w:pPr>
  </w:style>
  <w:style w:type="paragraph" w:customStyle="1" w:styleId="7653FE2D155D42BA97AD9F1CA0971BB8">
    <w:name w:val="7653FE2D155D42BA97AD9F1CA0971BB8"/>
    <w:rsid w:val="000F092D"/>
    <w:pPr>
      <w:widowControl w:val="0"/>
      <w:jc w:val="both"/>
    </w:pPr>
  </w:style>
  <w:style w:type="paragraph" w:customStyle="1" w:styleId="D465643EB2E44DD18D1D7DEA360EC5F2">
    <w:name w:val="D465643EB2E44DD18D1D7DEA360EC5F2"/>
    <w:rsid w:val="000F092D"/>
    <w:pPr>
      <w:widowControl w:val="0"/>
      <w:jc w:val="both"/>
    </w:pPr>
  </w:style>
  <w:style w:type="paragraph" w:customStyle="1" w:styleId="DDD06BE584DB46D587E1068BDA988A96">
    <w:name w:val="DDD06BE584DB46D587E1068BDA988A96"/>
    <w:rsid w:val="000F092D"/>
    <w:pPr>
      <w:widowControl w:val="0"/>
      <w:jc w:val="both"/>
    </w:pPr>
  </w:style>
  <w:style w:type="paragraph" w:customStyle="1" w:styleId="3D21C05DC2E44BC09A7288C1A94D3737">
    <w:name w:val="3D21C05DC2E44BC09A7288C1A94D3737"/>
    <w:rsid w:val="000F092D"/>
    <w:pPr>
      <w:widowControl w:val="0"/>
      <w:jc w:val="both"/>
    </w:pPr>
  </w:style>
  <w:style w:type="paragraph" w:customStyle="1" w:styleId="480CDF75A2C849C1B7A7327021500426">
    <w:name w:val="480CDF75A2C849C1B7A7327021500426"/>
    <w:rsid w:val="000F092D"/>
    <w:pPr>
      <w:widowControl w:val="0"/>
      <w:jc w:val="both"/>
    </w:pPr>
  </w:style>
  <w:style w:type="paragraph" w:customStyle="1" w:styleId="03AF33F6A26D4F36874ACFC34909E65A">
    <w:name w:val="03AF33F6A26D4F36874ACFC34909E65A"/>
    <w:rsid w:val="000F092D"/>
    <w:pPr>
      <w:widowControl w:val="0"/>
      <w:jc w:val="both"/>
    </w:pPr>
  </w:style>
  <w:style w:type="paragraph" w:customStyle="1" w:styleId="BC4E06ED511641D5BD05C108F8881756">
    <w:name w:val="BC4E06ED511641D5BD05C108F8881756"/>
    <w:rsid w:val="000F092D"/>
    <w:pPr>
      <w:widowControl w:val="0"/>
      <w:jc w:val="both"/>
    </w:pPr>
  </w:style>
  <w:style w:type="paragraph" w:customStyle="1" w:styleId="A4D269B01A1F49F695F08E338E7C6632">
    <w:name w:val="A4D269B01A1F49F695F08E338E7C6632"/>
    <w:rsid w:val="000F092D"/>
    <w:pPr>
      <w:widowControl w:val="0"/>
      <w:jc w:val="both"/>
    </w:pPr>
  </w:style>
  <w:style w:type="paragraph" w:customStyle="1" w:styleId="9D1FD2C4FF4C4C0E909AB8E05E5F119C">
    <w:name w:val="9D1FD2C4FF4C4C0E909AB8E05E5F119C"/>
    <w:rsid w:val="000F092D"/>
    <w:pPr>
      <w:widowControl w:val="0"/>
      <w:jc w:val="both"/>
    </w:pPr>
  </w:style>
  <w:style w:type="paragraph" w:customStyle="1" w:styleId="4D460226B7F247AFBE886CCD3BDF828E">
    <w:name w:val="4D460226B7F247AFBE886CCD3BDF828E"/>
    <w:rsid w:val="000F092D"/>
    <w:pPr>
      <w:widowControl w:val="0"/>
      <w:jc w:val="both"/>
    </w:pPr>
  </w:style>
  <w:style w:type="paragraph" w:customStyle="1" w:styleId="3ECD65F98BC34F7E9DBFCE3FFA4C20DE">
    <w:name w:val="3ECD65F98BC34F7E9DBFCE3FFA4C20DE"/>
    <w:rsid w:val="000F092D"/>
    <w:pPr>
      <w:widowControl w:val="0"/>
      <w:jc w:val="both"/>
    </w:pPr>
  </w:style>
  <w:style w:type="paragraph" w:customStyle="1" w:styleId="B405C38ACEBA4FC1AD287AF1A5A3ECA3">
    <w:name w:val="B405C38ACEBA4FC1AD287AF1A5A3ECA3"/>
    <w:rsid w:val="000F092D"/>
    <w:pPr>
      <w:widowControl w:val="0"/>
      <w:jc w:val="both"/>
    </w:pPr>
  </w:style>
  <w:style w:type="paragraph" w:customStyle="1" w:styleId="E572F42844F0401F8629E6ED3A886D7C">
    <w:name w:val="E572F42844F0401F8629E6ED3A886D7C"/>
    <w:rsid w:val="000F092D"/>
    <w:pPr>
      <w:widowControl w:val="0"/>
      <w:jc w:val="both"/>
    </w:pPr>
  </w:style>
  <w:style w:type="paragraph" w:customStyle="1" w:styleId="A544F6D0B46F4CCCB2052A6E081E5BF7">
    <w:name w:val="A544F6D0B46F4CCCB2052A6E081E5BF7"/>
    <w:rsid w:val="000F092D"/>
    <w:pPr>
      <w:widowControl w:val="0"/>
      <w:jc w:val="both"/>
    </w:pPr>
  </w:style>
  <w:style w:type="paragraph" w:customStyle="1" w:styleId="CB6EF27D3CBA496FA19116C805B8986B">
    <w:name w:val="CB6EF27D3CBA496FA19116C805B8986B"/>
    <w:rsid w:val="000F092D"/>
    <w:pPr>
      <w:widowControl w:val="0"/>
      <w:jc w:val="both"/>
    </w:pPr>
  </w:style>
  <w:style w:type="paragraph" w:customStyle="1" w:styleId="C944F304DC5E4CB2AC2753BDB391D035">
    <w:name w:val="C944F304DC5E4CB2AC2753BDB391D035"/>
    <w:rsid w:val="000F092D"/>
    <w:pPr>
      <w:widowControl w:val="0"/>
      <w:jc w:val="both"/>
    </w:pPr>
  </w:style>
  <w:style w:type="paragraph" w:customStyle="1" w:styleId="BD33433422654CBA88C225CDFCEA997B">
    <w:name w:val="BD33433422654CBA88C225CDFCEA997B"/>
    <w:rsid w:val="000F092D"/>
    <w:pPr>
      <w:widowControl w:val="0"/>
      <w:jc w:val="both"/>
    </w:pPr>
  </w:style>
  <w:style w:type="paragraph" w:customStyle="1" w:styleId="805C129C5B1E4801A3E32C679EF37700">
    <w:name w:val="805C129C5B1E4801A3E32C679EF37700"/>
    <w:rsid w:val="000F092D"/>
    <w:pPr>
      <w:widowControl w:val="0"/>
      <w:jc w:val="both"/>
    </w:pPr>
  </w:style>
  <w:style w:type="paragraph" w:customStyle="1" w:styleId="EA65BFFCDFE0424EA0FF98966D6E82BE">
    <w:name w:val="EA65BFFCDFE0424EA0FF98966D6E82BE"/>
    <w:rsid w:val="000F092D"/>
    <w:pPr>
      <w:widowControl w:val="0"/>
      <w:jc w:val="both"/>
    </w:pPr>
  </w:style>
  <w:style w:type="paragraph" w:customStyle="1" w:styleId="3675DFF08C874A4682BED3331C8FB3F8">
    <w:name w:val="3675DFF08C874A4682BED3331C8FB3F8"/>
    <w:rsid w:val="000F092D"/>
    <w:pPr>
      <w:widowControl w:val="0"/>
      <w:jc w:val="both"/>
    </w:pPr>
  </w:style>
  <w:style w:type="paragraph" w:customStyle="1" w:styleId="E4C583A81F544681ABCF4BD41C43A4EE">
    <w:name w:val="E4C583A81F544681ABCF4BD41C43A4EE"/>
    <w:rsid w:val="00120080"/>
    <w:pPr>
      <w:widowControl w:val="0"/>
      <w:jc w:val="both"/>
    </w:pPr>
  </w:style>
  <w:style w:type="paragraph" w:customStyle="1" w:styleId="2130FD9EFEF8488AAA04856571FF7298">
    <w:name w:val="2130FD9EFEF8488AAA04856571FF7298"/>
    <w:rsid w:val="00120080"/>
    <w:pPr>
      <w:widowControl w:val="0"/>
      <w:jc w:val="both"/>
    </w:pPr>
  </w:style>
  <w:style w:type="paragraph" w:customStyle="1" w:styleId="D768A4BBACEA4A90A22F1C74D8EBE622">
    <w:name w:val="D768A4BBACEA4A90A22F1C74D8EBE622"/>
    <w:rsid w:val="009A0F33"/>
    <w:pPr>
      <w:widowControl w:val="0"/>
      <w:jc w:val="both"/>
    </w:pPr>
  </w:style>
  <w:style w:type="paragraph" w:customStyle="1" w:styleId="FEE5D84704A547EA8EE98DCC9E13E0F6">
    <w:name w:val="FEE5D84704A547EA8EE98DCC9E13E0F6"/>
    <w:rsid w:val="009A0F33"/>
    <w:pPr>
      <w:widowControl w:val="0"/>
      <w:jc w:val="both"/>
    </w:pPr>
  </w:style>
  <w:style w:type="paragraph" w:customStyle="1" w:styleId="52817C6512764BAE9F30DC43EDD91E4D">
    <w:name w:val="52817C6512764BAE9F30DC43EDD91E4D"/>
    <w:rsid w:val="009A0F33"/>
    <w:pPr>
      <w:widowControl w:val="0"/>
      <w:jc w:val="both"/>
    </w:pPr>
  </w:style>
  <w:style w:type="paragraph" w:customStyle="1" w:styleId="5FDD9144FA19412B924CFDDC77D278B0">
    <w:name w:val="5FDD9144FA19412B924CFDDC77D278B0"/>
    <w:rsid w:val="009A0F33"/>
    <w:pPr>
      <w:widowControl w:val="0"/>
      <w:jc w:val="both"/>
    </w:pPr>
  </w:style>
  <w:style w:type="paragraph" w:customStyle="1" w:styleId="03AAC494FC1F4D0D995970CA407AA8EE">
    <w:name w:val="03AAC494FC1F4D0D995970CA407AA8EE"/>
    <w:rsid w:val="009A0F33"/>
    <w:pPr>
      <w:widowControl w:val="0"/>
      <w:jc w:val="both"/>
    </w:pPr>
  </w:style>
  <w:style w:type="paragraph" w:customStyle="1" w:styleId="070775C45266464AB55F8A04CEA37D06">
    <w:name w:val="070775C45266464AB55F8A04CEA37D06"/>
    <w:rsid w:val="009A0F33"/>
    <w:pPr>
      <w:widowControl w:val="0"/>
      <w:jc w:val="both"/>
    </w:pPr>
  </w:style>
  <w:style w:type="paragraph" w:customStyle="1" w:styleId="172A5AF0304347EE859B2009614A3318">
    <w:name w:val="172A5AF0304347EE859B2009614A3318"/>
    <w:rsid w:val="009A0F33"/>
    <w:pPr>
      <w:widowControl w:val="0"/>
      <w:jc w:val="both"/>
    </w:pPr>
  </w:style>
  <w:style w:type="paragraph" w:customStyle="1" w:styleId="54ED6FEBC8994114A944502ACA48FCF1">
    <w:name w:val="54ED6FEBC8994114A944502ACA48FCF1"/>
    <w:rsid w:val="009A0F33"/>
    <w:pPr>
      <w:widowControl w:val="0"/>
      <w:jc w:val="both"/>
    </w:pPr>
  </w:style>
  <w:style w:type="paragraph" w:customStyle="1" w:styleId="966E9AF35D4F4457A2C213F7F4489C95">
    <w:name w:val="966E9AF35D4F4457A2C213F7F4489C95"/>
    <w:rsid w:val="009A0F33"/>
    <w:pPr>
      <w:widowControl w:val="0"/>
      <w:jc w:val="both"/>
    </w:pPr>
  </w:style>
  <w:style w:type="paragraph" w:customStyle="1" w:styleId="98450477C2B64173B1F0E6F40B45C874">
    <w:name w:val="98450477C2B64173B1F0E6F40B45C874"/>
    <w:rsid w:val="009A0F33"/>
    <w:pPr>
      <w:widowControl w:val="0"/>
      <w:jc w:val="both"/>
    </w:pPr>
  </w:style>
  <w:style w:type="paragraph" w:customStyle="1" w:styleId="AFB418D67B234FBFA9426E2EA57C6609">
    <w:name w:val="AFB418D67B234FBFA9426E2EA57C6609"/>
    <w:rsid w:val="009A0F33"/>
    <w:pPr>
      <w:widowControl w:val="0"/>
      <w:jc w:val="both"/>
    </w:pPr>
  </w:style>
  <w:style w:type="paragraph" w:customStyle="1" w:styleId="E3A6EF0FD4384E72AE6644B2CF846553">
    <w:name w:val="E3A6EF0FD4384E72AE6644B2CF846553"/>
    <w:rsid w:val="009A0F33"/>
    <w:pPr>
      <w:widowControl w:val="0"/>
      <w:jc w:val="both"/>
    </w:pPr>
  </w:style>
  <w:style w:type="paragraph" w:customStyle="1" w:styleId="719F5E6E47304A0FAE69AC89F25149EC">
    <w:name w:val="719F5E6E47304A0FAE69AC89F25149EC"/>
    <w:rsid w:val="009A0F33"/>
    <w:pPr>
      <w:widowControl w:val="0"/>
      <w:jc w:val="both"/>
    </w:pPr>
  </w:style>
  <w:style w:type="paragraph" w:customStyle="1" w:styleId="E2EDE52EE5754BD095786365075F6DE7">
    <w:name w:val="E2EDE52EE5754BD095786365075F6DE7"/>
    <w:rsid w:val="009A0F33"/>
    <w:pPr>
      <w:widowControl w:val="0"/>
      <w:jc w:val="both"/>
    </w:pPr>
  </w:style>
  <w:style w:type="paragraph" w:customStyle="1" w:styleId="6DCB6B16575242B9AE54C57A567536C7">
    <w:name w:val="6DCB6B16575242B9AE54C57A567536C7"/>
    <w:rsid w:val="009A0F33"/>
    <w:pPr>
      <w:widowControl w:val="0"/>
      <w:jc w:val="both"/>
    </w:pPr>
  </w:style>
  <w:style w:type="paragraph" w:customStyle="1" w:styleId="2BD04B9B1AD742CFAE0EF9B52D3FFB68">
    <w:name w:val="2BD04B9B1AD742CFAE0EF9B52D3FFB68"/>
    <w:rsid w:val="009A0F33"/>
    <w:pPr>
      <w:widowControl w:val="0"/>
      <w:jc w:val="both"/>
    </w:pPr>
  </w:style>
  <w:style w:type="paragraph" w:customStyle="1" w:styleId="EFA1DC994B594002AB6B74476888CD1A">
    <w:name w:val="EFA1DC994B594002AB6B74476888CD1A"/>
    <w:rsid w:val="009A0F33"/>
    <w:pPr>
      <w:widowControl w:val="0"/>
      <w:jc w:val="both"/>
    </w:pPr>
  </w:style>
  <w:style w:type="paragraph" w:customStyle="1" w:styleId="15BD028FBF164FA3AA2E8A7C6A42254D">
    <w:name w:val="15BD028FBF164FA3AA2E8A7C6A42254D"/>
    <w:rsid w:val="009A0F33"/>
    <w:pPr>
      <w:widowControl w:val="0"/>
      <w:jc w:val="both"/>
    </w:pPr>
  </w:style>
  <w:style w:type="paragraph" w:customStyle="1" w:styleId="124F0DD9BF544579BDC23878C18AD776">
    <w:name w:val="124F0DD9BF544579BDC23878C18AD776"/>
    <w:rsid w:val="009A0F33"/>
    <w:pPr>
      <w:widowControl w:val="0"/>
      <w:jc w:val="both"/>
    </w:pPr>
  </w:style>
  <w:style w:type="paragraph" w:customStyle="1" w:styleId="7596982ED0B543AC8CA70E7AFCEBC3FE">
    <w:name w:val="7596982ED0B543AC8CA70E7AFCEBC3FE"/>
    <w:rsid w:val="009A0F33"/>
    <w:pPr>
      <w:widowControl w:val="0"/>
      <w:jc w:val="both"/>
    </w:pPr>
  </w:style>
  <w:style w:type="paragraph" w:customStyle="1" w:styleId="2D41A96DB0BE4C8D8236447CF31E29EB">
    <w:name w:val="2D41A96DB0BE4C8D8236447CF31E29EB"/>
    <w:rsid w:val="009A0F33"/>
    <w:pPr>
      <w:widowControl w:val="0"/>
      <w:jc w:val="both"/>
    </w:pPr>
  </w:style>
  <w:style w:type="paragraph" w:customStyle="1" w:styleId="536D3D1073B94306B28561B0ACF50678">
    <w:name w:val="536D3D1073B94306B28561B0ACF50678"/>
    <w:rsid w:val="009A0F33"/>
    <w:pPr>
      <w:widowControl w:val="0"/>
      <w:jc w:val="both"/>
    </w:pPr>
  </w:style>
  <w:style w:type="paragraph" w:customStyle="1" w:styleId="D551F3E4488E4DB58E82C4AFAA92ACF9">
    <w:name w:val="D551F3E4488E4DB58E82C4AFAA92ACF9"/>
    <w:rsid w:val="005831C0"/>
    <w:pPr>
      <w:widowControl w:val="0"/>
      <w:jc w:val="both"/>
    </w:pPr>
  </w:style>
  <w:style w:type="paragraph" w:customStyle="1" w:styleId="586D1CAC42834767B7B2D40E138526E7">
    <w:name w:val="586D1CAC42834767B7B2D40E138526E7"/>
    <w:rsid w:val="005831C0"/>
    <w:pPr>
      <w:widowControl w:val="0"/>
      <w:jc w:val="both"/>
    </w:pPr>
  </w:style>
  <w:style w:type="paragraph" w:customStyle="1" w:styleId="1845F7265CE54F269EBCC7455E52312C">
    <w:name w:val="1845F7265CE54F269EBCC7455E52312C"/>
    <w:rsid w:val="005831C0"/>
    <w:pPr>
      <w:widowControl w:val="0"/>
      <w:jc w:val="both"/>
    </w:pPr>
  </w:style>
  <w:style w:type="paragraph" w:customStyle="1" w:styleId="54219A5EC4AE4080A1CC1D931227669A">
    <w:name w:val="54219A5EC4AE4080A1CC1D931227669A"/>
    <w:rsid w:val="005831C0"/>
    <w:pPr>
      <w:widowControl w:val="0"/>
      <w:jc w:val="both"/>
    </w:pPr>
  </w:style>
  <w:style w:type="paragraph" w:customStyle="1" w:styleId="653C7B4B075C47C5BA448D512331F9C2">
    <w:name w:val="653C7B4B075C47C5BA448D512331F9C2"/>
    <w:rsid w:val="005831C0"/>
    <w:pPr>
      <w:widowControl w:val="0"/>
      <w:jc w:val="both"/>
    </w:pPr>
  </w:style>
  <w:style w:type="paragraph" w:customStyle="1" w:styleId="9A0EA6CB70E549A4A75748C1D0AE8F6E">
    <w:name w:val="9A0EA6CB70E549A4A75748C1D0AE8F6E"/>
    <w:rsid w:val="005831C0"/>
    <w:pPr>
      <w:widowControl w:val="0"/>
      <w:jc w:val="both"/>
    </w:pPr>
  </w:style>
  <w:style w:type="paragraph" w:customStyle="1" w:styleId="64E7438C91E6407D9D34BC8425F895DB">
    <w:name w:val="64E7438C91E6407D9D34BC8425F895DB"/>
    <w:rsid w:val="005831C0"/>
    <w:pPr>
      <w:widowControl w:val="0"/>
      <w:jc w:val="both"/>
    </w:pPr>
  </w:style>
  <w:style w:type="paragraph" w:customStyle="1" w:styleId="FD8768EAF6074E96A6B408E33701F656">
    <w:name w:val="FD8768EAF6074E96A6B408E33701F656"/>
    <w:rsid w:val="005831C0"/>
    <w:pPr>
      <w:widowControl w:val="0"/>
      <w:jc w:val="both"/>
    </w:pPr>
  </w:style>
  <w:style w:type="paragraph" w:customStyle="1" w:styleId="0CEB2C26974B4F75809C5625A16C7EBA">
    <w:name w:val="0CEB2C26974B4F75809C5625A16C7EBA"/>
    <w:rsid w:val="005831C0"/>
    <w:pPr>
      <w:widowControl w:val="0"/>
      <w:jc w:val="both"/>
    </w:pPr>
  </w:style>
  <w:style w:type="paragraph" w:customStyle="1" w:styleId="663706F57B3247B993237ACA70099B60">
    <w:name w:val="663706F57B3247B993237ACA70099B60"/>
    <w:rsid w:val="005831C0"/>
    <w:pPr>
      <w:widowControl w:val="0"/>
      <w:jc w:val="both"/>
    </w:pPr>
  </w:style>
  <w:style w:type="paragraph" w:customStyle="1" w:styleId="BE187A0757B94222B8217E209B9E84C8">
    <w:name w:val="BE187A0757B94222B8217E209B9E84C8"/>
    <w:rsid w:val="005831C0"/>
    <w:pPr>
      <w:widowControl w:val="0"/>
      <w:jc w:val="both"/>
    </w:pPr>
  </w:style>
  <w:style w:type="paragraph" w:customStyle="1" w:styleId="71111AA435A845A7A0E200527C52AA86">
    <w:name w:val="71111AA435A845A7A0E200527C52AA86"/>
    <w:rsid w:val="005831C0"/>
    <w:pPr>
      <w:widowControl w:val="0"/>
      <w:jc w:val="both"/>
    </w:pPr>
  </w:style>
  <w:style w:type="paragraph" w:customStyle="1" w:styleId="06AB0C0B3BC24CB6ACF6FAA6111BAAF3">
    <w:name w:val="06AB0C0B3BC24CB6ACF6FAA6111BAAF3"/>
    <w:rsid w:val="005831C0"/>
    <w:pPr>
      <w:widowControl w:val="0"/>
      <w:jc w:val="both"/>
    </w:pPr>
  </w:style>
  <w:style w:type="paragraph" w:customStyle="1" w:styleId="F075F6BA82044523BC20E947FB55BB7E">
    <w:name w:val="F075F6BA82044523BC20E947FB55BB7E"/>
    <w:rsid w:val="005831C0"/>
    <w:pPr>
      <w:widowControl w:val="0"/>
      <w:jc w:val="both"/>
    </w:pPr>
  </w:style>
  <w:style w:type="paragraph" w:customStyle="1" w:styleId="9F4B8A4BAB5A46D581C732207E58FA91">
    <w:name w:val="9F4B8A4BAB5A46D581C732207E58FA91"/>
    <w:rsid w:val="005831C0"/>
    <w:pPr>
      <w:widowControl w:val="0"/>
      <w:jc w:val="both"/>
    </w:pPr>
  </w:style>
  <w:style w:type="paragraph" w:customStyle="1" w:styleId="83F54B77670D4F06BB814D759E063C9F">
    <w:name w:val="83F54B77670D4F06BB814D759E063C9F"/>
    <w:rsid w:val="005831C0"/>
    <w:pPr>
      <w:widowControl w:val="0"/>
      <w:jc w:val="both"/>
    </w:pPr>
  </w:style>
  <w:style w:type="paragraph" w:customStyle="1" w:styleId="860CD1C568454D5C81B3098D5E37FA40">
    <w:name w:val="860CD1C568454D5C81B3098D5E37FA40"/>
    <w:rsid w:val="005831C0"/>
    <w:pPr>
      <w:widowControl w:val="0"/>
      <w:jc w:val="both"/>
    </w:pPr>
  </w:style>
  <w:style w:type="paragraph" w:customStyle="1" w:styleId="1C3CEBC852364D20B89D875FC31E2B74">
    <w:name w:val="1C3CEBC852364D20B89D875FC31E2B74"/>
    <w:rsid w:val="005831C0"/>
    <w:pPr>
      <w:widowControl w:val="0"/>
      <w:jc w:val="both"/>
    </w:pPr>
  </w:style>
  <w:style w:type="paragraph" w:customStyle="1" w:styleId="71DEA7A539184232878D2553091EBAA2">
    <w:name w:val="71DEA7A539184232878D2553091EBAA2"/>
    <w:rsid w:val="005831C0"/>
    <w:pPr>
      <w:widowControl w:val="0"/>
      <w:jc w:val="both"/>
    </w:pPr>
  </w:style>
  <w:style w:type="paragraph" w:customStyle="1" w:styleId="AE00DE55EF714CDBA83638DD63AECAA4">
    <w:name w:val="AE00DE55EF714CDBA83638DD63AECAA4"/>
    <w:rsid w:val="005831C0"/>
    <w:pPr>
      <w:widowControl w:val="0"/>
      <w:jc w:val="both"/>
    </w:pPr>
  </w:style>
  <w:style w:type="paragraph" w:customStyle="1" w:styleId="AAC8839514D44A56AAD71F9930CCC833">
    <w:name w:val="AAC8839514D44A56AAD71F9930CCC833"/>
    <w:rsid w:val="005831C0"/>
    <w:pPr>
      <w:widowControl w:val="0"/>
      <w:jc w:val="both"/>
    </w:pPr>
  </w:style>
  <w:style w:type="paragraph" w:customStyle="1" w:styleId="DE95FC18CCFB4D76AED2DF826108D93B">
    <w:name w:val="DE95FC18CCFB4D76AED2DF826108D93B"/>
    <w:rsid w:val="005831C0"/>
    <w:pPr>
      <w:widowControl w:val="0"/>
      <w:jc w:val="both"/>
    </w:pPr>
  </w:style>
  <w:style w:type="paragraph" w:customStyle="1" w:styleId="EA24E10A89BA42388D11B340FC27B88C">
    <w:name w:val="EA24E10A89BA42388D11B340FC27B88C"/>
    <w:rsid w:val="005831C0"/>
    <w:pPr>
      <w:widowControl w:val="0"/>
      <w:jc w:val="both"/>
    </w:pPr>
  </w:style>
  <w:style w:type="paragraph" w:customStyle="1" w:styleId="EF676A34D13F4F3292A870DFB10D7E97">
    <w:name w:val="EF676A34D13F4F3292A870DFB10D7E97"/>
    <w:rsid w:val="005831C0"/>
    <w:pPr>
      <w:widowControl w:val="0"/>
      <w:jc w:val="both"/>
    </w:pPr>
  </w:style>
  <w:style w:type="paragraph" w:customStyle="1" w:styleId="FE0765F82EE244CD90F7A2CE36F02B53">
    <w:name w:val="FE0765F82EE244CD90F7A2CE36F02B53"/>
    <w:rsid w:val="005831C0"/>
    <w:pPr>
      <w:widowControl w:val="0"/>
      <w:jc w:val="both"/>
    </w:pPr>
  </w:style>
  <w:style w:type="paragraph" w:customStyle="1" w:styleId="607049FF68DF4DDA9FCD4AA9D736FA1E">
    <w:name w:val="607049FF68DF4DDA9FCD4AA9D736FA1E"/>
    <w:rsid w:val="005831C0"/>
    <w:pPr>
      <w:widowControl w:val="0"/>
      <w:jc w:val="both"/>
    </w:pPr>
  </w:style>
  <w:style w:type="paragraph" w:customStyle="1" w:styleId="50290526087C405BBA26B17C708855AC">
    <w:name w:val="50290526087C405BBA26B17C708855AC"/>
    <w:rsid w:val="005831C0"/>
    <w:pPr>
      <w:widowControl w:val="0"/>
      <w:jc w:val="both"/>
    </w:pPr>
  </w:style>
  <w:style w:type="paragraph" w:customStyle="1" w:styleId="A5F7F542115B447DA92398569945CD86">
    <w:name w:val="A5F7F542115B447DA92398569945CD86"/>
    <w:rsid w:val="005831C0"/>
    <w:pPr>
      <w:widowControl w:val="0"/>
      <w:jc w:val="both"/>
    </w:pPr>
  </w:style>
  <w:style w:type="paragraph" w:customStyle="1" w:styleId="FA578C7761ED4014A61239D761CF389E">
    <w:name w:val="FA578C7761ED4014A61239D761CF389E"/>
    <w:rsid w:val="005831C0"/>
    <w:pPr>
      <w:widowControl w:val="0"/>
      <w:jc w:val="both"/>
    </w:pPr>
  </w:style>
  <w:style w:type="paragraph" w:customStyle="1" w:styleId="A7B6A419E9284E9D9466A96643960B12">
    <w:name w:val="A7B6A419E9284E9D9466A96643960B12"/>
    <w:rsid w:val="005831C0"/>
    <w:pPr>
      <w:widowControl w:val="0"/>
      <w:jc w:val="both"/>
    </w:pPr>
  </w:style>
  <w:style w:type="paragraph" w:customStyle="1" w:styleId="7A35B812911B4054890D8B8DCAAA53EF">
    <w:name w:val="7A35B812911B4054890D8B8DCAAA53EF"/>
    <w:rsid w:val="005831C0"/>
    <w:pPr>
      <w:widowControl w:val="0"/>
      <w:jc w:val="both"/>
    </w:pPr>
  </w:style>
  <w:style w:type="paragraph" w:customStyle="1" w:styleId="DE9298A9F8894AC7BF38147E67DEEDFF">
    <w:name w:val="DE9298A9F8894AC7BF38147E67DEEDFF"/>
    <w:rsid w:val="005831C0"/>
    <w:pPr>
      <w:widowControl w:val="0"/>
      <w:jc w:val="both"/>
    </w:pPr>
  </w:style>
  <w:style w:type="paragraph" w:customStyle="1" w:styleId="866F7C50221C4246BEDF0956519362CD">
    <w:name w:val="866F7C50221C4246BEDF0956519362CD"/>
    <w:rsid w:val="005831C0"/>
    <w:pPr>
      <w:widowControl w:val="0"/>
      <w:jc w:val="both"/>
    </w:pPr>
  </w:style>
  <w:style w:type="paragraph" w:customStyle="1" w:styleId="C891591AA7964260B2AAE3AC50618689">
    <w:name w:val="C891591AA7964260B2AAE3AC50618689"/>
    <w:rsid w:val="005831C0"/>
    <w:pPr>
      <w:widowControl w:val="0"/>
      <w:jc w:val="both"/>
    </w:pPr>
  </w:style>
  <w:style w:type="paragraph" w:customStyle="1" w:styleId="23D25F1533184359A2E608B76C5A3858">
    <w:name w:val="23D25F1533184359A2E608B76C5A3858"/>
    <w:rsid w:val="005831C0"/>
    <w:pPr>
      <w:widowControl w:val="0"/>
      <w:jc w:val="both"/>
    </w:pPr>
  </w:style>
  <w:style w:type="paragraph" w:customStyle="1" w:styleId="600E8B56F5DB4B878F912BC6BDD0E271">
    <w:name w:val="600E8B56F5DB4B878F912BC6BDD0E271"/>
    <w:rsid w:val="005831C0"/>
    <w:pPr>
      <w:widowControl w:val="0"/>
      <w:jc w:val="both"/>
    </w:pPr>
  </w:style>
  <w:style w:type="paragraph" w:customStyle="1" w:styleId="ECC738572C954D488B2C6EE3D992C201">
    <w:name w:val="ECC738572C954D488B2C6EE3D992C201"/>
    <w:rsid w:val="005831C0"/>
    <w:pPr>
      <w:widowControl w:val="0"/>
      <w:jc w:val="both"/>
    </w:pPr>
  </w:style>
  <w:style w:type="paragraph" w:customStyle="1" w:styleId="6552438F439F4AB89402688DE9C0D7D3">
    <w:name w:val="6552438F439F4AB89402688DE9C0D7D3"/>
    <w:rsid w:val="005831C0"/>
    <w:pPr>
      <w:widowControl w:val="0"/>
      <w:jc w:val="both"/>
    </w:pPr>
  </w:style>
  <w:style w:type="paragraph" w:customStyle="1" w:styleId="4581B248B1AB41D996C7BD61FADE4C30">
    <w:name w:val="4581B248B1AB41D996C7BD61FADE4C30"/>
    <w:rsid w:val="005831C0"/>
    <w:pPr>
      <w:widowControl w:val="0"/>
      <w:jc w:val="both"/>
    </w:pPr>
  </w:style>
  <w:style w:type="paragraph" w:customStyle="1" w:styleId="95157FD5FCE04432A3469EBE989D2B34">
    <w:name w:val="95157FD5FCE04432A3469EBE989D2B34"/>
    <w:rsid w:val="005831C0"/>
    <w:pPr>
      <w:widowControl w:val="0"/>
      <w:jc w:val="both"/>
    </w:pPr>
  </w:style>
  <w:style w:type="paragraph" w:customStyle="1" w:styleId="654BFBB9AAE24382AC660FA49B49E087">
    <w:name w:val="654BFBB9AAE24382AC660FA49B49E087"/>
    <w:rsid w:val="005831C0"/>
    <w:pPr>
      <w:widowControl w:val="0"/>
      <w:jc w:val="both"/>
    </w:pPr>
  </w:style>
  <w:style w:type="paragraph" w:customStyle="1" w:styleId="3B19A1DB734B4168B20300F4D0AD1E31">
    <w:name w:val="3B19A1DB734B4168B20300F4D0AD1E31"/>
    <w:rsid w:val="005831C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BC666-A581-45A0-80A0-5C2054784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（A4）Hikvision 模板_中性_V2.9（2021版法律声明）.dotx</Template>
  <TotalTime>60</TotalTime>
  <Pages>11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管文辰</dc:creator>
  <cp:keywords/>
  <dc:description/>
  <cp:lastModifiedBy>管文辰</cp:lastModifiedBy>
  <cp:revision>4</cp:revision>
  <cp:lastPrinted>2024-07-29T09:14:00Z</cp:lastPrinted>
  <dcterms:created xsi:type="dcterms:W3CDTF">2025-08-25T06:44:00Z</dcterms:created>
  <dcterms:modified xsi:type="dcterms:W3CDTF">2025-08-25T07:51:00Z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WhereFroms">
    <vt:lpwstr>PpjeLB1gRN0lwrPqMaCTkoxAqTfMjY91g4Dp4sqZ3MWKSftQQ72fwG4H18DCrddVRsltYnABXVTR156hiJqEwj0diO2l67p4GgaHuHYSfiiL1Kex5PfDuKQOg5o6epURV8MKruA/sNVIv/7AdtlWprtfOscmEJHMzQdmwjeYNZmBYSWIAwXJRv45MO2Tq8qdo/zyuIGWhgBvONDcpbaOQW2VOo21ctxwZCn5grHI1OOvGuccrTh6HDONBKrRQMc</vt:lpwstr>
  </property>
</Properties>
</file>